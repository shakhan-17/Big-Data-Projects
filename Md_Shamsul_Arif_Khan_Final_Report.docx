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pacing w:val="0"/>
          <w:kern w:val="0"/>
          <w:sz w:val="22"/>
          <w:szCs w:val="24"/>
        </w:rPr>
        <w:id w:val="-912861098"/>
        <w:docPartObj>
          <w:docPartGallery w:val="Cover Pages"/>
          <w:docPartUnique/>
        </w:docPartObj>
      </w:sdtPr>
      <w:sdtEndPr>
        <w:rPr>
          <w:b w:val="0"/>
          <w:sz w:val="24"/>
        </w:rPr>
      </w:sdtEndPr>
      <w:sdtContent>
        <w:p w14:paraId="2535C883" w14:textId="7A64FB9C" w:rsidR="001D3D92" w:rsidRPr="009328D1" w:rsidRDefault="00D70AA0" w:rsidP="009328D1">
          <w:pPr>
            <w:pStyle w:val="Title"/>
            <w:ind w:right="1563"/>
            <w:jc w:val="left"/>
            <w:rPr>
              <w:sz w:val="52"/>
              <w:szCs w:val="52"/>
            </w:rPr>
          </w:pPr>
          <w:r w:rsidRPr="009328D1">
            <w:rPr>
              <w:sz w:val="52"/>
              <w:szCs w:val="52"/>
            </w:rPr>
            <w:drawing>
              <wp:anchor distT="0" distB="0" distL="114300" distR="114300" simplePos="0" relativeHeight="251658240" behindDoc="1" locked="0" layoutInCell="1" allowOverlap="1" wp14:anchorId="53E90555" wp14:editId="70695CF2">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E92676" w:rsidRPr="009328D1">
            <w:rPr>
              <w:sz w:val="52"/>
              <w:szCs w:val="52"/>
            </w:rPr>
            <w:t>A COMPREHENSIVE APPROACH TO ADDRESS THE COLD-START PROBLEM IN RECOMMENDER SYSTEMS</w:t>
          </w:r>
        </w:p>
        <w:p w14:paraId="1B5A12CC" w14:textId="5A4356AA" w:rsidR="001D3D92" w:rsidRPr="009328D1" w:rsidRDefault="00E92676" w:rsidP="00AB26A9">
          <w:pPr>
            <w:pStyle w:val="Subtitle"/>
            <w:rPr>
              <w:sz w:val="36"/>
              <w:szCs w:val="20"/>
            </w:rPr>
          </w:pPr>
          <w:r w:rsidRPr="009328D1">
            <w:rPr>
              <w:sz w:val="36"/>
              <w:szCs w:val="20"/>
            </w:rPr>
            <w:t>COURSE CODE: CIND820</w:t>
          </w:r>
        </w:p>
        <w:p w14:paraId="698FE157" w14:textId="77777777" w:rsidR="001D3D92" w:rsidRDefault="001D3D92" w:rsidP="00AB26A9">
          <w:pPr>
            <w:rPr>
              <w:b/>
            </w:rPr>
          </w:pPr>
          <w:r>
            <w:br w:type="page"/>
          </w:r>
        </w:p>
      </w:sdtContent>
    </w:sdt>
    <w:p w14:paraId="56254775" w14:textId="59EE46E6" w:rsidR="00D62DB9" w:rsidRPr="00455DC8" w:rsidRDefault="00637A2B" w:rsidP="00455DC8">
      <w:pPr>
        <w:jc w:val="center"/>
        <w:rPr>
          <w:b/>
          <w:bCs/>
          <w:color w:val="002060"/>
          <w:sz w:val="40"/>
          <w:szCs w:val="40"/>
        </w:rPr>
      </w:pPr>
      <w:proofErr w:type="gramStart"/>
      <w:r w:rsidRPr="00455DC8">
        <w:rPr>
          <w:b/>
          <w:bCs/>
          <w:color w:val="002060"/>
          <w:sz w:val="40"/>
          <w:szCs w:val="40"/>
        </w:rPr>
        <w:lastRenderedPageBreak/>
        <w:t>Final Results</w:t>
      </w:r>
      <w:proofErr w:type="gramEnd"/>
      <w:r w:rsidRPr="00455DC8">
        <w:rPr>
          <w:b/>
          <w:bCs/>
          <w:color w:val="002060"/>
          <w:sz w:val="40"/>
          <w:szCs w:val="40"/>
        </w:rPr>
        <w:t xml:space="preserve"> and Project Report</w:t>
      </w:r>
    </w:p>
    <w:p w14:paraId="25E3C7D6" w14:textId="77777777" w:rsidR="00D62DB9" w:rsidRPr="00455DC8" w:rsidRDefault="00D62DB9" w:rsidP="00455DC8">
      <w:pPr>
        <w:jc w:val="center"/>
        <w:rPr>
          <w:sz w:val="28"/>
          <w:szCs w:val="28"/>
        </w:rPr>
      </w:pPr>
    </w:p>
    <w:p w14:paraId="7D472626" w14:textId="77777777" w:rsidR="00D62DB9" w:rsidRPr="00455DC8" w:rsidRDefault="00D62DB9" w:rsidP="00455DC8">
      <w:pPr>
        <w:jc w:val="center"/>
        <w:rPr>
          <w:sz w:val="28"/>
          <w:szCs w:val="28"/>
        </w:rPr>
      </w:pPr>
    </w:p>
    <w:p w14:paraId="11A8143D" w14:textId="175A4649" w:rsidR="00D62DB9" w:rsidRPr="00455DC8" w:rsidRDefault="00D62DB9" w:rsidP="00455DC8">
      <w:pPr>
        <w:jc w:val="center"/>
        <w:rPr>
          <w:b/>
          <w:bCs/>
          <w:sz w:val="28"/>
          <w:szCs w:val="28"/>
        </w:rPr>
      </w:pPr>
      <w:r w:rsidRPr="00455DC8">
        <w:rPr>
          <w:b/>
          <w:bCs/>
          <w:sz w:val="28"/>
          <w:szCs w:val="28"/>
        </w:rPr>
        <w:t>Course Title:</w:t>
      </w:r>
      <w:r w:rsidRPr="00455DC8">
        <w:rPr>
          <w:sz w:val="28"/>
          <w:szCs w:val="28"/>
        </w:rPr>
        <w:br/>
        <w:t>Big Data Analytics Project</w:t>
      </w:r>
      <w:r w:rsidRPr="00455DC8">
        <w:rPr>
          <w:b/>
          <w:bCs/>
          <w:sz w:val="28"/>
          <w:szCs w:val="28"/>
        </w:rPr>
        <w:br/>
      </w:r>
    </w:p>
    <w:p w14:paraId="45C4F886" w14:textId="77777777" w:rsidR="00D62DB9" w:rsidRPr="00455DC8" w:rsidRDefault="00D62DB9" w:rsidP="00455DC8">
      <w:pPr>
        <w:jc w:val="center"/>
        <w:rPr>
          <w:sz w:val="28"/>
          <w:szCs w:val="28"/>
        </w:rPr>
      </w:pPr>
    </w:p>
    <w:p w14:paraId="4F4CAB46" w14:textId="6AF6F739" w:rsidR="00D62DB9" w:rsidRPr="00455DC8" w:rsidRDefault="00D62DB9" w:rsidP="00455DC8">
      <w:pPr>
        <w:jc w:val="center"/>
        <w:rPr>
          <w:b/>
          <w:bCs/>
          <w:sz w:val="28"/>
          <w:szCs w:val="28"/>
        </w:rPr>
      </w:pPr>
      <w:r w:rsidRPr="00455DC8">
        <w:rPr>
          <w:b/>
          <w:bCs/>
          <w:sz w:val="28"/>
          <w:szCs w:val="28"/>
        </w:rPr>
        <w:t>Supervisor Name:</w:t>
      </w:r>
    </w:p>
    <w:p w14:paraId="01BA4DB2" w14:textId="7621F6E4" w:rsidR="00D62DB9" w:rsidRPr="00455DC8" w:rsidRDefault="00D62DB9" w:rsidP="00455DC8">
      <w:pPr>
        <w:jc w:val="center"/>
        <w:rPr>
          <w:sz w:val="28"/>
          <w:szCs w:val="28"/>
        </w:rPr>
      </w:pPr>
      <w:r w:rsidRPr="00455DC8">
        <w:rPr>
          <w:sz w:val="28"/>
          <w:szCs w:val="28"/>
        </w:rPr>
        <w:t>Ceni Babaoglu</w:t>
      </w:r>
    </w:p>
    <w:p w14:paraId="7EA3D89B" w14:textId="77777777" w:rsidR="00D62DB9" w:rsidRPr="00455DC8" w:rsidRDefault="00D62DB9" w:rsidP="00455DC8">
      <w:pPr>
        <w:jc w:val="center"/>
        <w:rPr>
          <w:sz w:val="28"/>
          <w:szCs w:val="28"/>
        </w:rPr>
      </w:pPr>
    </w:p>
    <w:p w14:paraId="673863C8" w14:textId="77777777" w:rsidR="00D62DB9" w:rsidRPr="00455DC8" w:rsidRDefault="00D62DB9" w:rsidP="00455DC8">
      <w:pPr>
        <w:jc w:val="center"/>
        <w:rPr>
          <w:sz w:val="28"/>
          <w:szCs w:val="28"/>
        </w:rPr>
      </w:pPr>
    </w:p>
    <w:p w14:paraId="05B75F39" w14:textId="7BEB020B" w:rsidR="00D62DB9" w:rsidRPr="00455DC8" w:rsidRDefault="00D62DB9" w:rsidP="00455DC8">
      <w:pPr>
        <w:jc w:val="center"/>
        <w:rPr>
          <w:b/>
          <w:bCs/>
          <w:sz w:val="28"/>
          <w:szCs w:val="28"/>
        </w:rPr>
      </w:pPr>
      <w:r w:rsidRPr="00455DC8">
        <w:rPr>
          <w:b/>
          <w:bCs/>
          <w:sz w:val="28"/>
          <w:szCs w:val="28"/>
        </w:rPr>
        <w:t>Submitted by:</w:t>
      </w:r>
    </w:p>
    <w:p w14:paraId="2BA1C956" w14:textId="5DAC158E" w:rsidR="00D62DB9" w:rsidRPr="00455DC8" w:rsidRDefault="00D62DB9" w:rsidP="00455DC8">
      <w:pPr>
        <w:jc w:val="center"/>
        <w:rPr>
          <w:sz w:val="28"/>
          <w:szCs w:val="28"/>
        </w:rPr>
      </w:pPr>
      <w:r w:rsidRPr="00455DC8">
        <w:rPr>
          <w:sz w:val="28"/>
          <w:szCs w:val="28"/>
        </w:rPr>
        <w:t>Md Shamsul Arif Khan</w:t>
      </w:r>
    </w:p>
    <w:p w14:paraId="6A0F3F0D" w14:textId="4548C053" w:rsidR="00D62DB9" w:rsidRPr="00455DC8" w:rsidRDefault="00D62DB9" w:rsidP="00455DC8">
      <w:pPr>
        <w:pStyle w:val="NoSpacing"/>
        <w:jc w:val="center"/>
        <w:rPr>
          <w:rFonts w:ascii="Times New Roman" w:hAnsi="Times New Roman" w:cs="Times New Roman"/>
          <w:color w:val="595959" w:themeColor="text1" w:themeTint="A6"/>
          <w:sz w:val="28"/>
          <w:szCs w:val="28"/>
        </w:rPr>
      </w:pPr>
      <w:r w:rsidRPr="00455DC8">
        <w:rPr>
          <w:rFonts w:ascii="Times New Roman" w:hAnsi="Times New Roman" w:cs="Times New Roman"/>
          <w:b/>
          <w:bCs/>
          <w:color w:val="595959" w:themeColor="text1" w:themeTint="A6"/>
          <w:sz w:val="28"/>
          <w:szCs w:val="28"/>
        </w:rPr>
        <w:t>Student Number</w:t>
      </w:r>
      <w:r w:rsidRPr="00455DC8">
        <w:rPr>
          <w:rFonts w:ascii="Times New Roman" w:hAnsi="Times New Roman" w:cs="Times New Roman"/>
          <w:color w:val="595959" w:themeColor="text1" w:themeTint="A6"/>
          <w:sz w:val="28"/>
          <w:szCs w:val="28"/>
        </w:rPr>
        <w:t>:</w:t>
      </w:r>
    </w:p>
    <w:p w14:paraId="3C289C19" w14:textId="3CCEF163" w:rsidR="00D62DB9" w:rsidRPr="00455DC8" w:rsidRDefault="00D62DB9" w:rsidP="00455DC8">
      <w:pPr>
        <w:pStyle w:val="NoSpacing"/>
        <w:jc w:val="center"/>
        <w:rPr>
          <w:rFonts w:ascii="Times New Roman" w:hAnsi="Times New Roman" w:cs="Times New Roman"/>
          <w:color w:val="595959" w:themeColor="text1" w:themeTint="A6"/>
          <w:sz w:val="28"/>
          <w:szCs w:val="28"/>
        </w:rPr>
      </w:pPr>
      <w:r w:rsidRPr="00455DC8">
        <w:rPr>
          <w:rFonts w:ascii="Times New Roman" w:hAnsi="Times New Roman" w:cs="Times New Roman"/>
          <w:color w:val="595959" w:themeColor="text1" w:themeTint="A6"/>
          <w:sz w:val="28"/>
          <w:szCs w:val="28"/>
        </w:rPr>
        <w:t>501140715</w:t>
      </w:r>
    </w:p>
    <w:p w14:paraId="6FD511F2" w14:textId="77777777" w:rsidR="00D62DB9" w:rsidRPr="00455DC8" w:rsidRDefault="00D62DB9" w:rsidP="00455DC8">
      <w:pPr>
        <w:pStyle w:val="NoSpacing"/>
        <w:jc w:val="center"/>
        <w:rPr>
          <w:rFonts w:ascii="Times New Roman" w:hAnsi="Times New Roman" w:cs="Times New Roman"/>
          <w:color w:val="595959" w:themeColor="text1" w:themeTint="A6"/>
          <w:sz w:val="28"/>
          <w:szCs w:val="28"/>
        </w:rPr>
      </w:pPr>
    </w:p>
    <w:p w14:paraId="732935C0" w14:textId="77777777" w:rsidR="00D62DB9" w:rsidRPr="00455DC8" w:rsidRDefault="00D62DB9" w:rsidP="00455DC8">
      <w:pPr>
        <w:pStyle w:val="NoSpacing"/>
        <w:jc w:val="center"/>
        <w:rPr>
          <w:rFonts w:ascii="Times New Roman" w:hAnsi="Times New Roman" w:cs="Times New Roman"/>
          <w:color w:val="595959" w:themeColor="text1" w:themeTint="A6"/>
          <w:sz w:val="28"/>
          <w:szCs w:val="28"/>
        </w:rPr>
      </w:pPr>
    </w:p>
    <w:p w14:paraId="0C405109" w14:textId="77777777" w:rsidR="00D62DB9" w:rsidRPr="00455DC8" w:rsidRDefault="00D62DB9" w:rsidP="00455DC8">
      <w:pPr>
        <w:pStyle w:val="NoSpacing"/>
        <w:jc w:val="center"/>
        <w:rPr>
          <w:rFonts w:ascii="Times New Roman" w:hAnsi="Times New Roman" w:cs="Times New Roman"/>
          <w:color w:val="595959" w:themeColor="text1" w:themeTint="A6"/>
          <w:sz w:val="28"/>
          <w:szCs w:val="28"/>
        </w:rPr>
      </w:pPr>
    </w:p>
    <w:p w14:paraId="0F4CBB12" w14:textId="4C1AEF70" w:rsidR="00D62DB9" w:rsidRPr="00455DC8" w:rsidRDefault="00D62DB9" w:rsidP="00455DC8">
      <w:pPr>
        <w:pStyle w:val="NoSpacing"/>
        <w:jc w:val="center"/>
        <w:rPr>
          <w:rFonts w:ascii="Times New Roman" w:hAnsi="Times New Roman" w:cs="Times New Roman"/>
          <w:b/>
          <w:bCs/>
          <w:color w:val="595959" w:themeColor="text1" w:themeTint="A6"/>
          <w:sz w:val="28"/>
          <w:szCs w:val="28"/>
        </w:rPr>
      </w:pPr>
      <w:r w:rsidRPr="00455DC8">
        <w:rPr>
          <w:rFonts w:ascii="Times New Roman" w:hAnsi="Times New Roman" w:cs="Times New Roman"/>
          <w:b/>
          <w:bCs/>
          <w:color w:val="595959" w:themeColor="text1" w:themeTint="A6"/>
          <w:sz w:val="28"/>
          <w:szCs w:val="28"/>
        </w:rPr>
        <w:t>Date of Submission:</w:t>
      </w:r>
    </w:p>
    <w:p w14:paraId="4DEE8035" w14:textId="6CBCDEB2" w:rsidR="00D62DB9" w:rsidRPr="00455DC8" w:rsidRDefault="00D62DB9" w:rsidP="00455DC8">
      <w:pPr>
        <w:pStyle w:val="NoSpacing"/>
        <w:jc w:val="center"/>
        <w:rPr>
          <w:rFonts w:ascii="Times New Roman" w:hAnsi="Times New Roman" w:cs="Times New Roman"/>
          <w:color w:val="595959" w:themeColor="text1" w:themeTint="A6"/>
          <w:sz w:val="28"/>
          <w:szCs w:val="28"/>
        </w:rPr>
      </w:pPr>
      <w:r w:rsidRPr="00455DC8">
        <w:rPr>
          <w:rFonts w:ascii="Times New Roman" w:hAnsi="Times New Roman" w:cs="Times New Roman"/>
          <w:color w:val="595959" w:themeColor="text1" w:themeTint="A6"/>
          <w:sz w:val="28"/>
          <w:szCs w:val="28"/>
        </w:rPr>
        <w:t xml:space="preserve">November </w:t>
      </w:r>
      <w:r w:rsidR="00293A94" w:rsidRPr="00455DC8">
        <w:rPr>
          <w:rFonts w:ascii="Times New Roman" w:hAnsi="Times New Roman" w:cs="Times New Roman"/>
          <w:color w:val="595959" w:themeColor="text1" w:themeTint="A6"/>
          <w:sz w:val="28"/>
          <w:szCs w:val="28"/>
        </w:rPr>
        <w:t>30</w:t>
      </w:r>
      <w:r w:rsidRPr="00455DC8">
        <w:rPr>
          <w:rFonts w:ascii="Times New Roman" w:hAnsi="Times New Roman" w:cs="Times New Roman"/>
          <w:color w:val="595959" w:themeColor="text1" w:themeTint="A6"/>
          <w:sz w:val="28"/>
          <w:szCs w:val="28"/>
        </w:rPr>
        <w:t>, 2023</w:t>
      </w:r>
    </w:p>
    <w:p w14:paraId="142EBCF2" w14:textId="77777777" w:rsidR="00D62DB9" w:rsidRDefault="00D62DB9" w:rsidP="00D62DB9">
      <w:pPr>
        <w:pStyle w:val="NoSpacing"/>
        <w:jc w:val="center"/>
        <w:rPr>
          <w:color w:val="595959" w:themeColor="text1" w:themeTint="A6"/>
          <w:sz w:val="28"/>
          <w:szCs w:val="28"/>
        </w:rPr>
      </w:pPr>
    </w:p>
    <w:p w14:paraId="5F017A01" w14:textId="77777777" w:rsidR="00D62DB9" w:rsidRDefault="00D62DB9" w:rsidP="00D62DB9">
      <w:pPr>
        <w:pStyle w:val="NoSpacing"/>
        <w:jc w:val="center"/>
        <w:rPr>
          <w:color w:val="595959" w:themeColor="text1" w:themeTint="A6"/>
          <w:sz w:val="28"/>
          <w:szCs w:val="28"/>
        </w:rPr>
      </w:pPr>
    </w:p>
    <w:p w14:paraId="19651A62" w14:textId="7FFACE0F" w:rsidR="00D62DB9" w:rsidRDefault="00D62DB9" w:rsidP="00AB26A9">
      <w:pPr>
        <w:rPr>
          <w:rFonts w:eastAsiaTheme="majorEastAsia"/>
          <w:lang w:val="en-US"/>
        </w:rPr>
      </w:pPr>
    </w:p>
    <w:p w14:paraId="6F161CEB" w14:textId="77777777" w:rsidR="00BE498D" w:rsidRDefault="00BE498D">
      <w:pPr>
        <w:spacing w:after="0" w:line="240" w:lineRule="auto"/>
        <w:jc w:val="left"/>
        <w:rPr>
          <w:rFonts w:eastAsiaTheme="majorEastAsia" w:cstheme="majorBidi"/>
          <w:b/>
          <w:sz w:val="36"/>
          <w:szCs w:val="32"/>
          <w:lang w:val="en-US"/>
        </w:rPr>
      </w:pPr>
      <w:r>
        <w:br w:type="page"/>
      </w:r>
    </w:p>
    <w:p w14:paraId="5C2BD390" w14:textId="6C0BE262" w:rsidR="00F90540" w:rsidRPr="00F90540" w:rsidRDefault="00D065B3" w:rsidP="006F0F3D">
      <w:pPr>
        <w:pStyle w:val="TOCHeading"/>
      </w:pPr>
      <w:r>
        <w:lastRenderedPageBreak/>
        <w:t>Table of Contents</w:t>
      </w:r>
    </w:p>
    <w:p w14:paraId="00376ADF" w14:textId="3D361A8A" w:rsidR="00932F99" w:rsidRDefault="00A11CB1">
      <w:pPr>
        <w:pStyle w:val="TOC1"/>
        <w:rPr>
          <w:rFonts w:asciiTheme="minorHAnsi" w:eastAsiaTheme="minorEastAsia" w:hAnsiTheme="minorHAnsi" w:cs="Mangal"/>
          <w:b w:val="0"/>
          <w:noProof/>
          <w:color w:val="auto"/>
          <w:kern w:val="2"/>
          <w:szCs w:val="21"/>
          <w:lang w:bidi="hi-IN"/>
          <w14:ligatures w14:val="standardContextual"/>
        </w:rPr>
      </w:pPr>
      <w:r>
        <w:rPr>
          <w:bCs/>
        </w:rPr>
        <w:fldChar w:fldCharType="begin"/>
      </w:r>
      <w:r w:rsidR="009B7998">
        <w:rPr>
          <w:bCs/>
        </w:rPr>
        <w:instrText xml:space="preserve"> TOC \o "1-3" \h \z \u </w:instrText>
      </w:r>
      <w:r>
        <w:rPr>
          <w:bCs/>
        </w:rPr>
        <w:fldChar w:fldCharType="separate"/>
      </w:r>
      <w:hyperlink w:anchor="_Toc152254601" w:history="1">
        <w:r w:rsidR="00932F99" w:rsidRPr="005D01FF">
          <w:rPr>
            <w:rStyle w:val="Hyperlink"/>
            <w:noProof/>
          </w:rPr>
          <w:t>Executive Summary</w:t>
        </w:r>
        <w:r w:rsidR="00932F99">
          <w:rPr>
            <w:noProof/>
            <w:webHidden/>
          </w:rPr>
          <w:tab/>
        </w:r>
        <w:r w:rsidR="00932F99">
          <w:rPr>
            <w:noProof/>
            <w:webHidden/>
          </w:rPr>
          <w:fldChar w:fldCharType="begin"/>
        </w:r>
        <w:r w:rsidR="00932F99">
          <w:rPr>
            <w:noProof/>
            <w:webHidden/>
          </w:rPr>
          <w:instrText xml:space="preserve"> PAGEREF _Toc152254601 \h </w:instrText>
        </w:r>
        <w:r w:rsidR="00932F99">
          <w:rPr>
            <w:noProof/>
            <w:webHidden/>
          </w:rPr>
        </w:r>
        <w:r w:rsidR="00932F99">
          <w:rPr>
            <w:noProof/>
            <w:webHidden/>
          </w:rPr>
          <w:fldChar w:fldCharType="separate"/>
        </w:r>
        <w:r w:rsidR="00932F99">
          <w:rPr>
            <w:noProof/>
            <w:webHidden/>
          </w:rPr>
          <w:t>1</w:t>
        </w:r>
        <w:r w:rsidR="00932F99">
          <w:rPr>
            <w:noProof/>
            <w:webHidden/>
          </w:rPr>
          <w:fldChar w:fldCharType="end"/>
        </w:r>
      </w:hyperlink>
    </w:p>
    <w:p w14:paraId="690B928C" w14:textId="36AD609F"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02" w:history="1">
        <w:r w:rsidRPr="005D01FF">
          <w:rPr>
            <w:rStyle w:val="Hyperlink"/>
            <w:noProof/>
          </w:rPr>
          <w:t>Introduction</w:t>
        </w:r>
        <w:r>
          <w:rPr>
            <w:noProof/>
            <w:webHidden/>
          </w:rPr>
          <w:tab/>
        </w:r>
        <w:r>
          <w:rPr>
            <w:noProof/>
            <w:webHidden/>
          </w:rPr>
          <w:fldChar w:fldCharType="begin"/>
        </w:r>
        <w:r>
          <w:rPr>
            <w:noProof/>
            <w:webHidden/>
          </w:rPr>
          <w:instrText xml:space="preserve"> PAGEREF _Toc152254602 \h </w:instrText>
        </w:r>
        <w:r>
          <w:rPr>
            <w:noProof/>
            <w:webHidden/>
          </w:rPr>
        </w:r>
        <w:r>
          <w:rPr>
            <w:noProof/>
            <w:webHidden/>
          </w:rPr>
          <w:fldChar w:fldCharType="separate"/>
        </w:r>
        <w:r>
          <w:rPr>
            <w:noProof/>
            <w:webHidden/>
          </w:rPr>
          <w:t>2</w:t>
        </w:r>
        <w:r>
          <w:rPr>
            <w:noProof/>
            <w:webHidden/>
          </w:rPr>
          <w:fldChar w:fldCharType="end"/>
        </w:r>
      </w:hyperlink>
    </w:p>
    <w:p w14:paraId="7C020522" w14:textId="510982FA"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03" w:history="1">
        <w:r w:rsidRPr="005D01FF">
          <w:rPr>
            <w:rStyle w:val="Hyperlink"/>
            <w:noProof/>
          </w:rPr>
          <w:t>Research Questions</w:t>
        </w:r>
        <w:r>
          <w:rPr>
            <w:noProof/>
            <w:webHidden/>
          </w:rPr>
          <w:tab/>
        </w:r>
        <w:r>
          <w:rPr>
            <w:noProof/>
            <w:webHidden/>
          </w:rPr>
          <w:fldChar w:fldCharType="begin"/>
        </w:r>
        <w:r>
          <w:rPr>
            <w:noProof/>
            <w:webHidden/>
          </w:rPr>
          <w:instrText xml:space="preserve"> PAGEREF _Toc152254603 \h </w:instrText>
        </w:r>
        <w:r>
          <w:rPr>
            <w:noProof/>
            <w:webHidden/>
          </w:rPr>
        </w:r>
        <w:r>
          <w:rPr>
            <w:noProof/>
            <w:webHidden/>
          </w:rPr>
          <w:fldChar w:fldCharType="separate"/>
        </w:r>
        <w:r>
          <w:rPr>
            <w:noProof/>
            <w:webHidden/>
          </w:rPr>
          <w:t>2</w:t>
        </w:r>
        <w:r>
          <w:rPr>
            <w:noProof/>
            <w:webHidden/>
          </w:rPr>
          <w:fldChar w:fldCharType="end"/>
        </w:r>
      </w:hyperlink>
    </w:p>
    <w:p w14:paraId="748BF6BD" w14:textId="7F2FA28A"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04" w:history="1">
        <w:r w:rsidRPr="005D01FF">
          <w:rPr>
            <w:rStyle w:val="Hyperlink"/>
            <w:noProof/>
          </w:rPr>
          <w:t>Reviewing relevant Literatures</w:t>
        </w:r>
        <w:r>
          <w:rPr>
            <w:noProof/>
            <w:webHidden/>
          </w:rPr>
          <w:tab/>
        </w:r>
        <w:r>
          <w:rPr>
            <w:noProof/>
            <w:webHidden/>
          </w:rPr>
          <w:fldChar w:fldCharType="begin"/>
        </w:r>
        <w:r>
          <w:rPr>
            <w:noProof/>
            <w:webHidden/>
          </w:rPr>
          <w:instrText xml:space="preserve"> PAGEREF _Toc152254604 \h </w:instrText>
        </w:r>
        <w:r>
          <w:rPr>
            <w:noProof/>
            <w:webHidden/>
          </w:rPr>
        </w:r>
        <w:r>
          <w:rPr>
            <w:noProof/>
            <w:webHidden/>
          </w:rPr>
          <w:fldChar w:fldCharType="separate"/>
        </w:r>
        <w:r>
          <w:rPr>
            <w:noProof/>
            <w:webHidden/>
          </w:rPr>
          <w:t>3</w:t>
        </w:r>
        <w:r>
          <w:rPr>
            <w:noProof/>
            <w:webHidden/>
          </w:rPr>
          <w:fldChar w:fldCharType="end"/>
        </w:r>
      </w:hyperlink>
    </w:p>
    <w:p w14:paraId="3885A792" w14:textId="36AAA332"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05" w:history="1">
        <w:r w:rsidRPr="005D01FF">
          <w:rPr>
            <w:rStyle w:val="Hyperlink"/>
            <w:noProof/>
          </w:rPr>
          <w:t>The main contribution of the research project</w:t>
        </w:r>
        <w:r>
          <w:rPr>
            <w:noProof/>
            <w:webHidden/>
          </w:rPr>
          <w:tab/>
        </w:r>
        <w:r>
          <w:rPr>
            <w:noProof/>
            <w:webHidden/>
          </w:rPr>
          <w:fldChar w:fldCharType="begin"/>
        </w:r>
        <w:r>
          <w:rPr>
            <w:noProof/>
            <w:webHidden/>
          </w:rPr>
          <w:instrText xml:space="preserve"> PAGEREF _Toc152254605 \h </w:instrText>
        </w:r>
        <w:r>
          <w:rPr>
            <w:noProof/>
            <w:webHidden/>
          </w:rPr>
        </w:r>
        <w:r>
          <w:rPr>
            <w:noProof/>
            <w:webHidden/>
          </w:rPr>
          <w:fldChar w:fldCharType="separate"/>
        </w:r>
        <w:r>
          <w:rPr>
            <w:noProof/>
            <w:webHidden/>
          </w:rPr>
          <w:t>5</w:t>
        </w:r>
        <w:r>
          <w:rPr>
            <w:noProof/>
            <w:webHidden/>
          </w:rPr>
          <w:fldChar w:fldCharType="end"/>
        </w:r>
      </w:hyperlink>
    </w:p>
    <w:p w14:paraId="7A7A7011" w14:textId="71B13497"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06" w:history="1">
        <w:r w:rsidRPr="005D01FF">
          <w:rPr>
            <w:rStyle w:val="Hyperlink"/>
            <w:noProof/>
          </w:rPr>
          <w:t>Research methodology and the study design</w:t>
        </w:r>
        <w:r>
          <w:rPr>
            <w:noProof/>
            <w:webHidden/>
          </w:rPr>
          <w:tab/>
        </w:r>
        <w:r>
          <w:rPr>
            <w:noProof/>
            <w:webHidden/>
          </w:rPr>
          <w:fldChar w:fldCharType="begin"/>
        </w:r>
        <w:r>
          <w:rPr>
            <w:noProof/>
            <w:webHidden/>
          </w:rPr>
          <w:instrText xml:space="preserve"> PAGEREF _Toc152254606 \h </w:instrText>
        </w:r>
        <w:r>
          <w:rPr>
            <w:noProof/>
            <w:webHidden/>
          </w:rPr>
        </w:r>
        <w:r>
          <w:rPr>
            <w:noProof/>
            <w:webHidden/>
          </w:rPr>
          <w:fldChar w:fldCharType="separate"/>
        </w:r>
        <w:r>
          <w:rPr>
            <w:noProof/>
            <w:webHidden/>
          </w:rPr>
          <w:t>7</w:t>
        </w:r>
        <w:r>
          <w:rPr>
            <w:noProof/>
            <w:webHidden/>
          </w:rPr>
          <w:fldChar w:fldCharType="end"/>
        </w:r>
      </w:hyperlink>
    </w:p>
    <w:p w14:paraId="462A28D2" w14:textId="41F13C0C" w:rsidR="00932F99" w:rsidRDefault="00932F99">
      <w:pPr>
        <w:pStyle w:val="TOC3"/>
        <w:rPr>
          <w:rFonts w:asciiTheme="minorHAnsi" w:eastAsiaTheme="minorEastAsia" w:hAnsiTheme="minorHAnsi" w:cs="Mangal"/>
          <w:noProof/>
          <w:color w:val="auto"/>
          <w:kern w:val="2"/>
          <w:szCs w:val="21"/>
          <w14:ligatures w14:val="standardContextual"/>
        </w:rPr>
      </w:pPr>
      <w:hyperlink w:anchor="_Toc152254607" w:history="1">
        <w:r w:rsidRPr="005D01FF">
          <w:rPr>
            <w:rStyle w:val="Hyperlink"/>
            <w:noProof/>
          </w:rPr>
          <w:t>Research Methodology:</w:t>
        </w:r>
        <w:r>
          <w:rPr>
            <w:noProof/>
            <w:webHidden/>
          </w:rPr>
          <w:tab/>
        </w:r>
        <w:r>
          <w:rPr>
            <w:noProof/>
            <w:webHidden/>
          </w:rPr>
          <w:fldChar w:fldCharType="begin"/>
        </w:r>
        <w:r>
          <w:rPr>
            <w:noProof/>
            <w:webHidden/>
          </w:rPr>
          <w:instrText xml:space="preserve"> PAGEREF _Toc152254607 \h </w:instrText>
        </w:r>
        <w:r>
          <w:rPr>
            <w:noProof/>
            <w:webHidden/>
          </w:rPr>
        </w:r>
        <w:r>
          <w:rPr>
            <w:noProof/>
            <w:webHidden/>
          </w:rPr>
          <w:fldChar w:fldCharType="separate"/>
        </w:r>
        <w:r>
          <w:rPr>
            <w:noProof/>
            <w:webHidden/>
          </w:rPr>
          <w:t>7</w:t>
        </w:r>
        <w:r>
          <w:rPr>
            <w:noProof/>
            <w:webHidden/>
          </w:rPr>
          <w:fldChar w:fldCharType="end"/>
        </w:r>
      </w:hyperlink>
    </w:p>
    <w:p w14:paraId="5A6CE8AA" w14:textId="6546E28B"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08" w:history="1">
        <w:r w:rsidRPr="005D01FF">
          <w:rPr>
            <w:rStyle w:val="Hyperlink"/>
            <w:noProof/>
          </w:rPr>
          <w:t>GitHub repository link for the source code files.</w:t>
        </w:r>
        <w:r>
          <w:rPr>
            <w:noProof/>
            <w:webHidden/>
          </w:rPr>
          <w:tab/>
        </w:r>
        <w:r>
          <w:rPr>
            <w:noProof/>
            <w:webHidden/>
          </w:rPr>
          <w:fldChar w:fldCharType="begin"/>
        </w:r>
        <w:r>
          <w:rPr>
            <w:noProof/>
            <w:webHidden/>
          </w:rPr>
          <w:instrText xml:space="preserve"> PAGEREF _Toc152254608 \h </w:instrText>
        </w:r>
        <w:r>
          <w:rPr>
            <w:noProof/>
            <w:webHidden/>
          </w:rPr>
        </w:r>
        <w:r>
          <w:rPr>
            <w:noProof/>
            <w:webHidden/>
          </w:rPr>
          <w:fldChar w:fldCharType="separate"/>
        </w:r>
        <w:r>
          <w:rPr>
            <w:noProof/>
            <w:webHidden/>
          </w:rPr>
          <w:t>9</w:t>
        </w:r>
        <w:r>
          <w:rPr>
            <w:noProof/>
            <w:webHidden/>
          </w:rPr>
          <w:fldChar w:fldCharType="end"/>
        </w:r>
      </w:hyperlink>
    </w:p>
    <w:p w14:paraId="1F269C93" w14:textId="1C7D5091"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09" w:history="1">
        <w:r w:rsidRPr="005D01FF">
          <w:rPr>
            <w:rStyle w:val="Hyperlink"/>
            <w:noProof/>
          </w:rPr>
          <w:t>The Analyses, activities and their business rules</w:t>
        </w:r>
        <w:r>
          <w:rPr>
            <w:noProof/>
            <w:webHidden/>
          </w:rPr>
          <w:tab/>
        </w:r>
        <w:r>
          <w:rPr>
            <w:noProof/>
            <w:webHidden/>
          </w:rPr>
          <w:fldChar w:fldCharType="begin"/>
        </w:r>
        <w:r>
          <w:rPr>
            <w:noProof/>
            <w:webHidden/>
          </w:rPr>
          <w:instrText xml:space="preserve"> PAGEREF _Toc152254609 \h </w:instrText>
        </w:r>
        <w:r>
          <w:rPr>
            <w:noProof/>
            <w:webHidden/>
          </w:rPr>
        </w:r>
        <w:r>
          <w:rPr>
            <w:noProof/>
            <w:webHidden/>
          </w:rPr>
          <w:fldChar w:fldCharType="separate"/>
        </w:r>
        <w:r>
          <w:rPr>
            <w:noProof/>
            <w:webHidden/>
          </w:rPr>
          <w:t>10</w:t>
        </w:r>
        <w:r>
          <w:rPr>
            <w:noProof/>
            <w:webHidden/>
          </w:rPr>
          <w:fldChar w:fldCharType="end"/>
        </w:r>
      </w:hyperlink>
    </w:p>
    <w:p w14:paraId="27516C93" w14:textId="1CF1B392"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10" w:history="1">
        <w:r w:rsidRPr="005D01FF">
          <w:rPr>
            <w:rStyle w:val="Hyperlink"/>
            <w:noProof/>
          </w:rPr>
          <w:t>Results of the applied techniques and key Findings</w:t>
        </w:r>
        <w:r>
          <w:rPr>
            <w:noProof/>
            <w:webHidden/>
          </w:rPr>
          <w:tab/>
        </w:r>
        <w:r>
          <w:rPr>
            <w:noProof/>
            <w:webHidden/>
          </w:rPr>
          <w:fldChar w:fldCharType="begin"/>
        </w:r>
        <w:r>
          <w:rPr>
            <w:noProof/>
            <w:webHidden/>
          </w:rPr>
          <w:instrText xml:space="preserve"> PAGEREF _Toc152254610 \h </w:instrText>
        </w:r>
        <w:r>
          <w:rPr>
            <w:noProof/>
            <w:webHidden/>
          </w:rPr>
        </w:r>
        <w:r>
          <w:rPr>
            <w:noProof/>
            <w:webHidden/>
          </w:rPr>
          <w:fldChar w:fldCharType="separate"/>
        </w:r>
        <w:r>
          <w:rPr>
            <w:noProof/>
            <w:webHidden/>
          </w:rPr>
          <w:t>20</w:t>
        </w:r>
        <w:r>
          <w:rPr>
            <w:noProof/>
            <w:webHidden/>
          </w:rPr>
          <w:fldChar w:fldCharType="end"/>
        </w:r>
      </w:hyperlink>
    </w:p>
    <w:p w14:paraId="79BF0D94" w14:textId="2EF2F9DB" w:rsidR="00932F99" w:rsidRDefault="00932F99">
      <w:pPr>
        <w:pStyle w:val="TOC2"/>
        <w:rPr>
          <w:rFonts w:asciiTheme="minorHAnsi" w:eastAsiaTheme="minorEastAsia" w:hAnsiTheme="minorHAnsi" w:cs="Mangal"/>
          <w:color w:val="auto"/>
          <w:kern w:val="2"/>
          <w:szCs w:val="21"/>
          <w:lang w:eastAsia="en-US"/>
          <w14:ligatures w14:val="standardContextual"/>
        </w:rPr>
      </w:pPr>
      <w:hyperlink w:anchor="_Toc152254611" w:history="1">
        <w:r w:rsidRPr="005D01FF">
          <w:rPr>
            <w:rStyle w:val="Hyperlink"/>
          </w:rPr>
          <w:t>Recommendations generated using the three techniques.</w:t>
        </w:r>
        <w:r>
          <w:rPr>
            <w:webHidden/>
          </w:rPr>
          <w:tab/>
        </w:r>
        <w:r>
          <w:rPr>
            <w:webHidden/>
          </w:rPr>
          <w:fldChar w:fldCharType="begin"/>
        </w:r>
        <w:r>
          <w:rPr>
            <w:webHidden/>
          </w:rPr>
          <w:instrText xml:space="preserve"> PAGEREF _Toc152254611 \h </w:instrText>
        </w:r>
        <w:r>
          <w:rPr>
            <w:webHidden/>
          </w:rPr>
        </w:r>
        <w:r>
          <w:rPr>
            <w:webHidden/>
          </w:rPr>
          <w:fldChar w:fldCharType="separate"/>
        </w:r>
        <w:r>
          <w:rPr>
            <w:webHidden/>
          </w:rPr>
          <w:t>20</w:t>
        </w:r>
        <w:r>
          <w:rPr>
            <w:webHidden/>
          </w:rPr>
          <w:fldChar w:fldCharType="end"/>
        </w:r>
      </w:hyperlink>
    </w:p>
    <w:p w14:paraId="3178E03A" w14:textId="06EAFD10" w:rsidR="00932F99" w:rsidRDefault="00932F99">
      <w:pPr>
        <w:pStyle w:val="TOC3"/>
        <w:rPr>
          <w:rFonts w:asciiTheme="minorHAnsi" w:eastAsiaTheme="minorEastAsia" w:hAnsiTheme="minorHAnsi" w:cs="Mangal"/>
          <w:noProof/>
          <w:color w:val="auto"/>
          <w:kern w:val="2"/>
          <w:szCs w:val="21"/>
          <w14:ligatures w14:val="standardContextual"/>
        </w:rPr>
      </w:pPr>
      <w:hyperlink w:anchor="_Toc152254612" w:history="1">
        <w:r w:rsidRPr="005D01FF">
          <w:rPr>
            <w:rStyle w:val="Hyperlink"/>
            <w:noProof/>
          </w:rPr>
          <w:t>Collaborative filtering.</w:t>
        </w:r>
        <w:r>
          <w:rPr>
            <w:noProof/>
            <w:webHidden/>
          </w:rPr>
          <w:tab/>
        </w:r>
        <w:r>
          <w:rPr>
            <w:noProof/>
            <w:webHidden/>
          </w:rPr>
          <w:fldChar w:fldCharType="begin"/>
        </w:r>
        <w:r>
          <w:rPr>
            <w:noProof/>
            <w:webHidden/>
          </w:rPr>
          <w:instrText xml:space="preserve"> PAGEREF _Toc152254612 \h </w:instrText>
        </w:r>
        <w:r>
          <w:rPr>
            <w:noProof/>
            <w:webHidden/>
          </w:rPr>
        </w:r>
        <w:r>
          <w:rPr>
            <w:noProof/>
            <w:webHidden/>
          </w:rPr>
          <w:fldChar w:fldCharType="separate"/>
        </w:r>
        <w:r>
          <w:rPr>
            <w:noProof/>
            <w:webHidden/>
          </w:rPr>
          <w:t>20</w:t>
        </w:r>
        <w:r>
          <w:rPr>
            <w:noProof/>
            <w:webHidden/>
          </w:rPr>
          <w:fldChar w:fldCharType="end"/>
        </w:r>
      </w:hyperlink>
    </w:p>
    <w:p w14:paraId="053ED57C" w14:textId="2437B07B" w:rsidR="00932F99" w:rsidRDefault="00932F99">
      <w:pPr>
        <w:pStyle w:val="TOC3"/>
        <w:rPr>
          <w:rFonts w:asciiTheme="minorHAnsi" w:eastAsiaTheme="minorEastAsia" w:hAnsiTheme="minorHAnsi" w:cs="Mangal"/>
          <w:noProof/>
          <w:color w:val="auto"/>
          <w:kern w:val="2"/>
          <w:szCs w:val="21"/>
          <w14:ligatures w14:val="standardContextual"/>
        </w:rPr>
      </w:pPr>
      <w:hyperlink w:anchor="_Toc152254613" w:history="1">
        <w:r w:rsidRPr="005D01FF">
          <w:rPr>
            <w:rStyle w:val="Hyperlink"/>
            <w:noProof/>
          </w:rPr>
          <w:t>Content-based filtering.</w:t>
        </w:r>
        <w:r>
          <w:rPr>
            <w:noProof/>
            <w:webHidden/>
          </w:rPr>
          <w:tab/>
        </w:r>
        <w:r>
          <w:rPr>
            <w:noProof/>
            <w:webHidden/>
          </w:rPr>
          <w:fldChar w:fldCharType="begin"/>
        </w:r>
        <w:r>
          <w:rPr>
            <w:noProof/>
            <w:webHidden/>
          </w:rPr>
          <w:instrText xml:space="preserve"> PAGEREF _Toc152254613 \h </w:instrText>
        </w:r>
        <w:r>
          <w:rPr>
            <w:noProof/>
            <w:webHidden/>
          </w:rPr>
        </w:r>
        <w:r>
          <w:rPr>
            <w:noProof/>
            <w:webHidden/>
          </w:rPr>
          <w:fldChar w:fldCharType="separate"/>
        </w:r>
        <w:r>
          <w:rPr>
            <w:noProof/>
            <w:webHidden/>
          </w:rPr>
          <w:t>20</w:t>
        </w:r>
        <w:r>
          <w:rPr>
            <w:noProof/>
            <w:webHidden/>
          </w:rPr>
          <w:fldChar w:fldCharType="end"/>
        </w:r>
      </w:hyperlink>
    </w:p>
    <w:p w14:paraId="5690A34D" w14:textId="2D108288" w:rsidR="00932F99" w:rsidRDefault="00932F99">
      <w:pPr>
        <w:pStyle w:val="TOC3"/>
        <w:rPr>
          <w:rFonts w:asciiTheme="minorHAnsi" w:eastAsiaTheme="minorEastAsia" w:hAnsiTheme="minorHAnsi" w:cs="Mangal"/>
          <w:noProof/>
          <w:color w:val="auto"/>
          <w:kern w:val="2"/>
          <w:szCs w:val="21"/>
          <w14:ligatures w14:val="standardContextual"/>
        </w:rPr>
      </w:pPr>
      <w:hyperlink w:anchor="_Toc152254614" w:history="1">
        <w:r w:rsidRPr="005D01FF">
          <w:rPr>
            <w:rStyle w:val="Hyperlink"/>
            <w:noProof/>
          </w:rPr>
          <w:t>Hybrid filtering.</w:t>
        </w:r>
        <w:r>
          <w:rPr>
            <w:noProof/>
            <w:webHidden/>
          </w:rPr>
          <w:tab/>
        </w:r>
        <w:r>
          <w:rPr>
            <w:noProof/>
            <w:webHidden/>
          </w:rPr>
          <w:fldChar w:fldCharType="begin"/>
        </w:r>
        <w:r>
          <w:rPr>
            <w:noProof/>
            <w:webHidden/>
          </w:rPr>
          <w:instrText xml:space="preserve"> PAGEREF _Toc152254614 \h </w:instrText>
        </w:r>
        <w:r>
          <w:rPr>
            <w:noProof/>
            <w:webHidden/>
          </w:rPr>
        </w:r>
        <w:r>
          <w:rPr>
            <w:noProof/>
            <w:webHidden/>
          </w:rPr>
          <w:fldChar w:fldCharType="separate"/>
        </w:r>
        <w:r>
          <w:rPr>
            <w:noProof/>
            <w:webHidden/>
          </w:rPr>
          <w:t>21</w:t>
        </w:r>
        <w:r>
          <w:rPr>
            <w:noProof/>
            <w:webHidden/>
          </w:rPr>
          <w:fldChar w:fldCharType="end"/>
        </w:r>
      </w:hyperlink>
    </w:p>
    <w:p w14:paraId="05D5B617" w14:textId="1965D18F" w:rsidR="00932F99" w:rsidRDefault="00932F99">
      <w:pPr>
        <w:pStyle w:val="TOC3"/>
        <w:rPr>
          <w:rFonts w:asciiTheme="minorHAnsi" w:eastAsiaTheme="minorEastAsia" w:hAnsiTheme="minorHAnsi" w:cs="Mangal"/>
          <w:noProof/>
          <w:color w:val="auto"/>
          <w:kern w:val="2"/>
          <w:szCs w:val="21"/>
          <w14:ligatures w14:val="standardContextual"/>
        </w:rPr>
      </w:pPr>
      <w:hyperlink w:anchor="_Toc152254615" w:history="1">
        <w:r w:rsidRPr="005D01FF">
          <w:rPr>
            <w:rStyle w:val="Hyperlink"/>
            <w:noProof/>
          </w:rPr>
          <w:t>Evaluation Matrix for the techniques</w:t>
        </w:r>
        <w:r>
          <w:rPr>
            <w:noProof/>
            <w:webHidden/>
          </w:rPr>
          <w:tab/>
        </w:r>
        <w:r>
          <w:rPr>
            <w:noProof/>
            <w:webHidden/>
          </w:rPr>
          <w:fldChar w:fldCharType="begin"/>
        </w:r>
        <w:r>
          <w:rPr>
            <w:noProof/>
            <w:webHidden/>
          </w:rPr>
          <w:instrText xml:space="preserve"> PAGEREF _Toc152254615 \h </w:instrText>
        </w:r>
        <w:r>
          <w:rPr>
            <w:noProof/>
            <w:webHidden/>
          </w:rPr>
        </w:r>
        <w:r>
          <w:rPr>
            <w:noProof/>
            <w:webHidden/>
          </w:rPr>
          <w:fldChar w:fldCharType="separate"/>
        </w:r>
        <w:r>
          <w:rPr>
            <w:noProof/>
            <w:webHidden/>
          </w:rPr>
          <w:t>22</w:t>
        </w:r>
        <w:r>
          <w:rPr>
            <w:noProof/>
            <w:webHidden/>
          </w:rPr>
          <w:fldChar w:fldCharType="end"/>
        </w:r>
      </w:hyperlink>
    </w:p>
    <w:p w14:paraId="72B74028" w14:textId="4499EE65" w:rsidR="00932F99" w:rsidRDefault="00932F99">
      <w:pPr>
        <w:pStyle w:val="TOC2"/>
        <w:rPr>
          <w:rFonts w:asciiTheme="minorHAnsi" w:eastAsiaTheme="minorEastAsia" w:hAnsiTheme="minorHAnsi" w:cs="Mangal"/>
          <w:color w:val="auto"/>
          <w:kern w:val="2"/>
          <w:szCs w:val="21"/>
          <w:lang w:eastAsia="en-US"/>
          <w14:ligatures w14:val="standardContextual"/>
        </w:rPr>
      </w:pPr>
      <w:hyperlink w:anchor="_Toc152254616" w:history="1">
        <w:r w:rsidRPr="005D01FF">
          <w:rPr>
            <w:rStyle w:val="Hyperlink"/>
          </w:rPr>
          <w:t>Key Findings</w:t>
        </w:r>
        <w:r>
          <w:rPr>
            <w:webHidden/>
          </w:rPr>
          <w:tab/>
        </w:r>
        <w:r>
          <w:rPr>
            <w:webHidden/>
          </w:rPr>
          <w:fldChar w:fldCharType="begin"/>
        </w:r>
        <w:r>
          <w:rPr>
            <w:webHidden/>
          </w:rPr>
          <w:instrText xml:space="preserve"> PAGEREF _Toc152254616 \h </w:instrText>
        </w:r>
        <w:r>
          <w:rPr>
            <w:webHidden/>
          </w:rPr>
        </w:r>
        <w:r>
          <w:rPr>
            <w:webHidden/>
          </w:rPr>
          <w:fldChar w:fldCharType="separate"/>
        </w:r>
        <w:r>
          <w:rPr>
            <w:webHidden/>
          </w:rPr>
          <w:t>22</w:t>
        </w:r>
        <w:r>
          <w:rPr>
            <w:webHidden/>
          </w:rPr>
          <w:fldChar w:fldCharType="end"/>
        </w:r>
      </w:hyperlink>
    </w:p>
    <w:p w14:paraId="7B253A62" w14:textId="2687AD4C"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17" w:history="1">
        <w:r w:rsidRPr="005D01FF">
          <w:rPr>
            <w:rStyle w:val="Hyperlink"/>
            <w:noProof/>
          </w:rPr>
          <w:t>The shortcomings of the work</w:t>
        </w:r>
        <w:r>
          <w:rPr>
            <w:noProof/>
            <w:webHidden/>
          </w:rPr>
          <w:tab/>
        </w:r>
        <w:r>
          <w:rPr>
            <w:noProof/>
            <w:webHidden/>
          </w:rPr>
          <w:fldChar w:fldCharType="begin"/>
        </w:r>
        <w:r>
          <w:rPr>
            <w:noProof/>
            <w:webHidden/>
          </w:rPr>
          <w:instrText xml:space="preserve"> PAGEREF _Toc152254617 \h </w:instrText>
        </w:r>
        <w:r>
          <w:rPr>
            <w:noProof/>
            <w:webHidden/>
          </w:rPr>
        </w:r>
        <w:r>
          <w:rPr>
            <w:noProof/>
            <w:webHidden/>
          </w:rPr>
          <w:fldChar w:fldCharType="separate"/>
        </w:r>
        <w:r>
          <w:rPr>
            <w:noProof/>
            <w:webHidden/>
          </w:rPr>
          <w:t>23</w:t>
        </w:r>
        <w:r>
          <w:rPr>
            <w:noProof/>
            <w:webHidden/>
          </w:rPr>
          <w:fldChar w:fldCharType="end"/>
        </w:r>
      </w:hyperlink>
    </w:p>
    <w:p w14:paraId="5E3DCB8B" w14:textId="5C92F150"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18" w:history="1">
        <w:r w:rsidRPr="005D01FF">
          <w:rPr>
            <w:rStyle w:val="Hyperlink"/>
            <w:noProof/>
          </w:rPr>
          <w:t>Continuation of the work:</w:t>
        </w:r>
        <w:r>
          <w:rPr>
            <w:noProof/>
            <w:webHidden/>
          </w:rPr>
          <w:tab/>
        </w:r>
        <w:r>
          <w:rPr>
            <w:noProof/>
            <w:webHidden/>
          </w:rPr>
          <w:fldChar w:fldCharType="begin"/>
        </w:r>
        <w:r>
          <w:rPr>
            <w:noProof/>
            <w:webHidden/>
          </w:rPr>
          <w:instrText xml:space="preserve"> PAGEREF _Toc152254618 \h </w:instrText>
        </w:r>
        <w:r>
          <w:rPr>
            <w:noProof/>
            <w:webHidden/>
          </w:rPr>
        </w:r>
        <w:r>
          <w:rPr>
            <w:noProof/>
            <w:webHidden/>
          </w:rPr>
          <w:fldChar w:fldCharType="separate"/>
        </w:r>
        <w:r>
          <w:rPr>
            <w:noProof/>
            <w:webHidden/>
          </w:rPr>
          <w:t>24</w:t>
        </w:r>
        <w:r>
          <w:rPr>
            <w:noProof/>
            <w:webHidden/>
          </w:rPr>
          <w:fldChar w:fldCharType="end"/>
        </w:r>
      </w:hyperlink>
    </w:p>
    <w:p w14:paraId="03B67CC6" w14:textId="0C0714FE"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19" w:history="1">
        <w:r w:rsidRPr="005D01FF">
          <w:rPr>
            <w:rStyle w:val="Hyperlink"/>
            <w:noProof/>
          </w:rPr>
          <w:t>Conclusion</w:t>
        </w:r>
        <w:r>
          <w:rPr>
            <w:noProof/>
            <w:webHidden/>
          </w:rPr>
          <w:tab/>
        </w:r>
        <w:r>
          <w:rPr>
            <w:noProof/>
            <w:webHidden/>
          </w:rPr>
          <w:fldChar w:fldCharType="begin"/>
        </w:r>
        <w:r>
          <w:rPr>
            <w:noProof/>
            <w:webHidden/>
          </w:rPr>
          <w:instrText xml:space="preserve"> PAGEREF _Toc152254619 \h </w:instrText>
        </w:r>
        <w:r>
          <w:rPr>
            <w:noProof/>
            <w:webHidden/>
          </w:rPr>
        </w:r>
        <w:r>
          <w:rPr>
            <w:noProof/>
            <w:webHidden/>
          </w:rPr>
          <w:fldChar w:fldCharType="separate"/>
        </w:r>
        <w:r>
          <w:rPr>
            <w:noProof/>
            <w:webHidden/>
          </w:rPr>
          <w:t>25</w:t>
        </w:r>
        <w:r>
          <w:rPr>
            <w:noProof/>
            <w:webHidden/>
          </w:rPr>
          <w:fldChar w:fldCharType="end"/>
        </w:r>
      </w:hyperlink>
    </w:p>
    <w:p w14:paraId="0ADD7347" w14:textId="609E753F" w:rsidR="00932F99" w:rsidRDefault="00932F99">
      <w:pPr>
        <w:pStyle w:val="TOC1"/>
        <w:rPr>
          <w:rFonts w:asciiTheme="minorHAnsi" w:eastAsiaTheme="minorEastAsia" w:hAnsiTheme="minorHAnsi" w:cs="Mangal"/>
          <w:b w:val="0"/>
          <w:noProof/>
          <w:color w:val="auto"/>
          <w:kern w:val="2"/>
          <w:szCs w:val="21"/>
          <w:lang w:bidi="hi-IN"/>
          <w14:ligatures w14:val="standardContextual"/>
        </w:rPr>
      </w:pPr>
      <w:hyperlink w:anchor="_Toc152254620" w:history="1">
        <w:r w:rsidRPr="005D01FF">
          <w:rPr>
            <w:rStyle w:val="Hyperlink"/>
            <w:noProof/>
          </w:rPr>
          <w:t>References</w:t>
        </w:r>
        <w:r>
          <w:rPr>
            <w:noProof/>
            <w:webHidden/>
          </w:rPr>
          <w:tab/>
        </w:r>
        <w:r>
          <w:rPr>
            <w:noProof/>
            <w:webHidden/>
          </w:rPr>
          <w:fldChar w:fldCharType="begin"/>
        </w:r>
        <w:r>
          <w:rPr>
            <w:noProof/>
            <w:webHidden/>
          </w:rPr>
          <w:instrText xml:space="preserve"> PAGEREF _Toc152254620 \h </w:instrText>
        </w:r>
        <w:r>
          <w:rPr>
            <w:noProof/>
            <w:webHidden/>
          </w:rPr>
        </w:r>
        <w:r>
          <w:rPr>
            <w:noProof/>
            <w:webHidden/>
          </w:rPr>
          <w:fldChar w:fldCharType="separate"/>
        </w:r>
        <w:r>
          <w:rPr>
            <w:noProof/>
            <w:webHidden/>
          </w:rPr>
          <w:t>26</w:t>
        </w:r>
        <w:r>
          <w:rPr>
            <w:noProof/>
            <w:webHidden/>
          </w:rPr>
          <w:fldChar w:fldCharType="end"/>
        </w:r>
      </w:hyperlink>
    </w:p>
    <w:p w14:paraId="324E957D" w14:textId="6C9C18DF" w:rsidR="00811FE5" w:rsidRDefault="00A11CB1" w:rsidP="00AB26A9">
      <w:pPr>
        <w:sectPr w:rsidR="00811FE5" w:rsidSect="000C6039">
          <w:pgSz w:w="12240" w:h="15840"/>
          <w:pgMar w:top="2160" w:right="1440" w:bottom="2070" w:left="1440" w:header="709" w:footer="1003" w:gutter="0"/>
          <w:pgNumType w:start="1"/>
          <w:cols w:space="708"/>
          <w:titlePg/>
          <w:docGrid w:linePitch="360"/>
        </w:sectPr>
      </w:pPr>
      <w:r>
        <w:rPr>
          <w:rFonts w:eastAsiaTheme="majorEastAsia"/>
        </w:rPr>
        <w:fldChar w:fldCharType="end"/>
      </w:r>
    </w:p>
    <w:p w14:paraId="3C7046D4" w14:textId="01D80BD3" w:rsidR="00A23421" w:rsidRDefault="00A23421" w:rsidP="00A23421">
      <w:pPr>
        <w:pStyle w:val="TOCHeading"/>
      </w:pPr>
      <w:r>
        <w:lastRenderedPageBreak/>
        <w:t xml:space="preserve">List of </w:t>
      </w:r>
      <w:r w:rsidR="002479F6">
        <w:t>f</w:t>
      </w:r>
      <w:r>
        <w:t>igures and tables</w:t>
      </w:r>
    </w:p>
    <w:p w14:paraId="5F5CD97A" w14:textId="602D143D" w:rsidR="00932F99" w:rsidRDefault="00097173">
      <w:pPr>
        <w:pStyle w:val="TableofFigures"/>
        <w:tabs>
          <w:tab w:val="right" w:leader="dot" w:pos="9350"/>
        </w:tabs>
        <w:rPr>
          <w:rFonts w:asciiTheme="minorHAnsi" w:eastAsiaTheme="minorEastAsia" w:hAnsiTheme="minorHAnsi"/>
          <w:noProof/>
          <w:color w:val="auto"/>
          <w:kern w:val="2"/>
          <w14:ligatures w14:val="standardContextual"/>
        </w:rPr>
      </w:pPr>
      <w:r>
        <w:fldChar w:fldCharType="begin"/>
      </w:r>
      <w:r>
        <w:instrText xml:space="preserve"> TOC \h \z \c "Figure" </w:instrText>
      </w:r>
      <w:r>
        <w:fldChar w:fldCharType="separate"/>
      </w:r>
      <w:hyperlink w:anchor="_Toc152254586" w:history="1">
        <w:r w:rsidR="00932F99" w:rsidRPr="00EA2C81">
          <w:rPr>
            <w:rStyle w:val="Hyperlink"/>
            <w:noProof/>
          </w:rPr>
          <w:t>Figure 1:Python codes for data processing</w:t>
        </w:r>
        <w:r w:rsidR="00932F99">
          <w:rPr>
            <w:noProof/>
            <w:webHidden/>
          </w:rPr>
          <w:tab/>
        </w:r>
        <w:r w:rsidR="00932F99">
          <w:rPr>
            <w:noProof/>
            <w:webHidden/>
          </w:rPr>
          <w:fldChar w:fldCharType="begin"/>
        </w:r>
        <w:r w:rsidR="00932F99">
          <w:rPr>
            <w:noProof/>
            <w:webHidden/>
          </w:rPr>
          <w:instrText xml:space="preserve"> PAGEREF _Toc152254586 \h </w:instrText>
        </w:r>
        <w:r w:rsidR="00932F99">
          <w:rPr>
            <w:noProof/>
            <w:webHidden/>
          </w:rPr>
        </w:r>
        <w:r w:rsidR="00932F99">
          <w:rPr>
            <w:noProof/>
            <w:webHidden/>
          </w:rPr>
          <w:fldChar w:fldCharType="separate"/>
        </w:r>
        <w:r w:rsidR="00932F99">
          <w:rPr>
            <w:noProof/>
            <w:webHidden/>
          </w:rPr>
          <w:t>13</w:t>
        </w:r>
        <w:r w:rsidR="00932F99">
          <w:rPr>
            <w:noProof/>
            <w:webHidden/>
          </w:rPr>
          <w:fldChar w:fldCharType="end"/>
        </w:r>
      </w:hyperlink>
    </w:p>
    <w:p w14:paraId="080FFDC2" w14:textId="5535A825"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87" w:history="1">
        <w:r w:rsidRPr="00EA2C81">
          <w:rPr>
            <w:rStyle w:val="Hyperlink"/>
            <w:noProof/>
          </w:rPr>
          <w:t>Figure 2: Python codes to utilize the matrix factorization.</w:t>
        </w:r>
        <w:r>
          <w:rPr>
            <w:noProof/>
            <w:webHidden/>
          </w:rPr>
          <w:tab/>
        </w:r>
        <w:r>
          <w:rPr>
            <w:noProof/>
            <w:webHidden/>
          </w:rPr>
          <w:fldChar w:fldCharType="begin"/>
        </w:r>
        <w:r>
          <w:rPr>
            <w:noProof/>
            <w:webHidden/>
          </w:rPr>
          <w:instrText xml:space="preserve"> PAGEREF _Toc152254587 \h </w:instrText>
        </w:r>
        <w:r>
          <w:rPr>
            <w:noProof/>
            <w:webHidden/>
          </w:rPr>
        </w:r>
        <w:r>
          <w:rPr>
            <w:noProof/>
            <w:webHidden/>
          </w:rPr>
          <w:fldChar w:fldCharType="separate"/>
        </w:r>
        <w:r>
          <w:rPr>
            <w:noProof/>
            <w:webHidden/>
          </w:rPr>
          <w:t>13</w:t>
        </w:r>
        <w:r>
          <w:rPr>
            <w:noProof/>
            <w:webHidden/>
          </w:rPr>
          <w:fldChar w:fldCharType="end"/>
        </w:r>
      </w:hyperlink>
    </w:p>
    <w:p w14:paraId="6886A62F" w14:textId="69050BB0"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88" w:history="1">
        <w:r w:rsidRPr="00EA2C81">
          <w:rPr>
            <w:rStyle w:val="Hyperlink"/>
            <w:noProof/>
          </w:rPr>
          <w:t>Figure 3: Codes for developing a function for collaborative filtering recommendations.</w:t>
        </w:r>
        <w:r>
          <w:rPr>
            <w:noProof/>
            <w:webHidden/>
          </w:rPr>
          <w:tab/>
        </w:r>
        <w:r>
          <w:rPr>
            <w:noProof/>
            <w:webHidden/>
          </w:rPr>
          <w:fldChar w:fldCharType="begin"/>
        </w:r>
        <w:r>
          <w:rPr>
            <w:noProof/>
            <w:webHidden/>
          </w:rPr>
          <w:instrText xml:space="preserve"> PAGEREF _Toc152254588 \h </w:instrText>
        </w:r>
        <w:r>
          <w:rPr>
            <w:noProof/>
            <w:webHidden/>
          </w:rPr>
        </w:r>
        <w:r>
          <w:rPr>
            <w:noProof/>
            <w:webHidden/>
          </w:rPr>
          <w:fldChar w:fldCharType="separate"/>
        </w:r>
        <w:r>
          <w:rPr>
            <w:noProof/>
            <w:webHidden/>
          </w:rPr>
          <w:t>14</w:t>
        </w:r>
        <w:r>
          <w:rPr>
            <w:noProof/>
            <w:webHidden/>
          </w:rPr>
          <w:fldChar w:fldCharType="end"/>
        </w:r>
      </w:hyperlink>
    </w:p>
    <w:p w14:paraId="10A24772" w14:textId="78979D7D"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89" w:history="1">
        <w:r w:rsidRPr="00EA2C81">
          <w:rPr>
            <w:rStyle w:val="Hyperlink"/>
            <w:noProof/>
          </w:rPr>
          <w:t>Figure 4: Codes for Similarity matrix using cosine similarity for content-based filtering.</w:t>
        </w:r>
        <w:r>
          <w:rPr>
            <w:noProof/>
            <w:webHidden/>
          </w:rPr>
          <w:tab/>
        </w:r>
        <w:r>
          <w:rPr>
            <w:noProof/>
            <w:webHidden/>
          </w:rPr>
          <w:fldChar w:fldCharType="begin"/>
        </w:r>
        <w:r>
          <w:rPr>
            <w:noProof/>
            <w:webHidden/>
          </w:rPr>
          <w:instrText xml:space="preserve"> PAGEREF _Toc152254589 \h </w:instrText>
        </w:r>
        <w:r>
          <w:rPr>
            <w:noProof/>
            <w:webHidden/>
          </w:rPr>
        </w:r>
        <w:r>
          <w:rPr>
            <w:noProof/>
            <w:webHidden/>
          </w:rPr>
          <w:fldChar w:fldCharType="separate"/>
        </w:r>
        <w:r>
          <w:rPr>
            <w:noProof/>
            <w:webHidden/>
          </w:rPr>
          <w:t>14</w:t>
        </w:r>
        <w:r>
          <w:rPr>
            <w:noProof/>
            <w:webHidden/>
          </w:rPr>
          <w:fldChar w:fldCharType="end"/>
        </w:r>
      </w:hyperlink>
    </w:p>
    <w:p w14:paraId="3C9BA93F" w14:textId="09D34541"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90" w:history="1">
        <w:r w:rsidRPr="00EA2C81">
          <w:rPr>
            <w:rStyle w:val="Hyperlink"/>
            <w:noProof/>
          </w:rPr>
          <w:t>Figure 5: Codes for developing a function for content-based recommendation.</w:t>
        </w:r>
        <w:r>
          <w:rPr>
            <w:noProof/>
            <w:webHidden/>
          </w:rPr>
          <w:tab/>
        </w:r>
        <w:r>
          <w:rPr>
            <w:noProof/>
            <w:webHidden/>
          </w:rPr>
          <w:fldChar w:fldCharType="begin"/>
        </w:r>
        <w:r>
          <w:rPr>
            <w:noProof/>
            <w:webHidden/>
          </w:rPr>
          <w:instrText xml:space="preserve"> PAGEREF _Toc152254590 \h </w:instrText>
        </w:r>
        <w:r>
          <w:rPr>
            <w:noProof/>
            <w:webHidden/>
          </w:rPr>
        </w:r>
        <w:r>
          <w:rPr>
            <w:noProof/>
            <w:webHidden/>
          </w:rPr>
          <w:fldChar w:fldCharType="separate"/>
        </w:r>
        <w:r>
          <w:rPr>
            <w:noProof/>
            <w:webHidden/>
          </w:rPr>
          <w:t>15</w:t>
        </w:r>
        <w:r>
          <w:rPr>
            <w:noProof/>
            <w:webHidden/>
          </w:rPr>
          <w:fldChar w:fldCharType="end"/>
        </w:r>
      </w:hyperlink>
    </w:p>
    <w:p w14:paraId="3AB89EA5" w14:textId="01C78467"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91" w:history="1">
        <w:r w:rsidRPr="00EA2C81">
          <w:rPr>
            <w:rStyle w:val="Hyperlink"/>
            <w:noProof/>
          </w:rPr>
          <w:t>Figure 6: Codes for developing a function for content-based recommendation.</w:t>
        </w:r>
        <w:r>
          <w:rPr>
            <w:noProof/>
            <w:webHidden/>
          </w:rPr>
          <w:tab/>
        </w:r>
        <w:r>
          <w:rPr>
            <w:noProof/>
            <w:webHidden/>
          </w:rPr>
          <w:fldChar w:fldCharType="begin"/>
        </w:r>
        <w:r>
          <w:rPr>
            <w:noProof/>
            <w:webHidden/>
          </w:rPr>
          <w:instrText xml:space="preserve"> PAGEREF _Toc152254591 \h </w:instrText>
        </w:r>
        <w:r>
          <w:rPr>
            <w:noProof/>
            <w:webHidden/>
          </w:rPr>
        </w:r>
        <w:r>
          <w:rPr>
            <w:noProof/>
            <w:webHidden/>
          </w:rPr>
          <w:fldChar w:fldCharType="separate"/>
        </w:r>
        <w:r>
          <w:rPr>
            <w:noProof/>
            <w:webHidden/>
          </w:rPr>
          <w:t>16</w:t>
        </w:r>
        <w:r>
          <w:rPr>
            <w:noProof/>
            <w:webHidden/>
          </w:rPr>
          <w:fldChar w:fldCharType="end"/>
        </w:r>
      </w:hyperlink>
    </w:p>
    <w:p w14:paraId="57AAE1BA" w14:textId="483FFDDB"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92" w:history="1">
        <w:r w:rsidRPr="00EA2C81">
          <w:rPr>
            <w:rStyle w:val="Hyperlink"/>
            <w:noProof/>
          </w:rPr>
          <w:t>Figure 7: Codes to calculate RMSE.</w:t>
        </w:r>
        <w:r>
          <w:rPr>
            <w:noProof/>
            <w:webHidden/>
          </w:rPr>
          <w:tab/>
        </w:r>
        <w:r>
          <w:rPr>
            <w:noProof/>
            <w:webHidden/>
          </w:rPr>
          <w:fldChar w:fldCharType="begin"/>
        </w:r>
        <w:r>
          <w:rPr>
            <w:noProof/>
            <w:webHidden/>
          </w:rPr>
          <w:instrText xml:space="preserve"> PAGEREF _Toc152254592 \h </w:instrText>
        </w:r>
        <w:r>
          <w:rPr>
            <w:noProof/>
            <w:webHidden/>
          </w:rPr>
        </w:r>
        <w:r>
          <w:rPr>
            <w:noProof/>
            <w:webHidden/>
          </w:rPr>
          <w:fldChar w:fldCharType="separate"/>
        </w:r>
        <w:r>
          <w:rPr>
            <w:noProof/>
            <w:webHidden/>
          </w:rPr>
          <w:t>18</w:t>
        </w:r>
        <w:r>
          <w:rPr>
            <w:noProof/>
            <w:webHidden/>
          </w:rPr>
          <w:fldChar w:fldCharType="end"/>
        </w:r>
      </w:hyperlink>
    </w:p>
    <w:p w14:paraId="51A288D7" w14:textId="583F1917"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93" w:history="1">
        <w:r w:rsidRPr="00EA2C81">
          <w:rPr>
            <w:rStyle w:val="Hyperlink"/>
            <w:noProof/>
          </w:rPr>
          <w:t>Figure 8 Codes for showing and comparing RMSE values to find the best model: Codes for</w:t>
        </w:r>
        <w:r>
          <w:rPr>
            <w:noProof/>
            <w:webHidden/>
          </w:rPr>
          <w:tab/>
        </w:r>
        <w:r>
          <w:rPr>
            <w:noProof/>
            <w:webHidden/>
          </w:rPr>
          <w:fldChar w:fldCharType="begin"/>
        </w:r>
        <w:r>
          <w:rPr>
            <w:noProof/>
            <w:webHidden/>
          </w:rPr>
          <w:instrText xml:space="preserve"> PAGEREF _Toc152254593 \h </w:instrText>
        </w:r>
        <w:r>
          <w:rPr>
            <w:noProof/>
            <w:webHidden/>
          </w:rPr>
        </w:r>
        <w:r>
          <w:rPr>
            <w:noProof/>
            <w:webHidden/>
          </w:rPr>
          <w:fldChar w:fldCharType="separate"/>
        </w:r>
        <w:r>
          <w:rPr>
            <w:noProof/>
            <w:webHidden/>
          </w:rPr>
          <w:t>18</w:t>
        </w:r>
        <w:r>
          <w:rPr>
            <w:noProof/>
            <w:webHidden/>
          </w:rPr>
          <w:fldChar w:fldCharType="end"/>
        </w:r>
      </w:hyperlink>
    </w:p>
    <w:p w14:paraId="63688C00" w14:textId="70D0EE9C"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94" w:history="1">
        <w:r w:rsidRPr="00EA2C81">
          <w:rPr>
            <w:rStyle w:val="Hyperlink"/>
            <w:noProof/>
          </w:rPr>
          <w:t>Figure 9: View recommendations for User 1 using collaborative recommendation function.</w:t>
        </w:r>
        <w:r>
          <w:rPr>
            <w:noProof/>
            <w:webHidden/>
          </w:rPr>
          <w:tab/>
        </w:r>
        <w:r>
          <w:rPr>
            <w:noProof/>
            <w:webHidden/>
          </w:rPr>
          <w:fldChar w:fldCharType="begin"/>
        </w:r>
        <w:r>
          <w:rPr>
            <w:noProof/>
            <w:webHidden/>
          </w:rPr>
          <w:instrText xml:space="preserve"> PAGEREF _Toc152254594 \h </w:instrText>
        </w:r>
        <w:r>
          <w:rPr>
            <w:noProof/>
            <w:webHidden/>
          </w:rPr>
        </w:r>
        <w:r>
          <w:rPr>
            <w:noProof/>
            <w:webHidden/>
          </w:rPr>
          <w:fldChar w:fldCharType="separate"/>
        </w:r>
        <w:r>
          <w:rPr>
            <w:noProof/>
            <w:webHidden/>
          </w:rPr>
          <w:t>19</w:t>
        </w:r>
        <w:r>
          <w:rPr>
            <w:noProof/>
            <w:webHidden/>
          </w:rPr>
          <w:fldChar w:fldCharType="end"/>
        </w:r>
      </w:hyperlink>
    </w:p>
    <w:p w14:paraId="3CCFCB6B" w14:textId="3447F30C"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95" w:history="1">
        <w:r w:rsidRPr="00EA2C81">
          <w:rPr>
            <w:rStyle w:val="Hyperlink"/>
            <w:noProof/>
          </w:rPr>
          <w:t>Figure 10: View the recommendations for the movie named 'Toy Story (1995)' using collaborative recommendation function.</w:t>
        </w:r>
        <w:r>
          <w:rPr>
            <w:noProof/>
            <w:webHidden/>
          </w:rPr>
          <w:tab/>
        </w:r>
        <w:r>
          <w:rPr>
            <w:noProof/>
            <w:webHidden/>
          </w:rPr>
          <w:fldChar w:fldCharType="begin"/>
        </w:r>
        <w:r>
          <w:rPr>
            <w:noProof/>
            <w:webHidden/>
          </w:rPr>
          <w:instrText xml:space="preserve"> PAGEREF _Toc152254595 \h </w:instrText>
        </w:r>
        <w:r>
          <w:rPr>
            <w:noProof/>
            <w:webHidden/>
          </w:rPr>
        </w:r>
        <w:r>
          <w:rPr>
            <w:noProof/>
            <w:webHidden/>
          </w:rPr>
          <w:fldChar w:fldCharType="separate"/>
        </w:r>
        <w:r>
          <w:rPr>
            <w:noProof/>
            <w:webHidden/>
          </w:rPr>
          <w:t>19</w:t>
        </w:r>
        <w:r>
          <w:rPr>
            <w:noProof/>
            <w:webHidden/>
          </w:rPr>
          <w:fldChar w:fldCharType="end"/>
        </w:r>
      </w:hyperlink>
    </w:p>
    <w:p w14:paraId="0ABBA589" w14:textId="68D1E558"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96" w:history="1">
        <w:r w:rsidRPr="00EA2C81">
          <w:rPr>
            <w:rStyle w:val="Hyperlink"/>
            <w:noProof/>
          </w:rPr>
          <w:t>Figure 11: View recommendations for User 1 and the movie, 'Toy Story (1995)' using hybrid recommendation function.</w:t>
        </w:r>
        <w:r>
          <w:rPr>
            <w:noProof/>
            <w:webHidden/>
          </w:rPr>
          <w:tab/>
        </w:r>
        <w:r>
          <w:rPr>
            <w:noProof/>
            <w:webHidden/>
          </w:rPr>
          <w:fldChar w:fldCharType="begin"/>
        </w:r>
        <w:r>
          <w:rPr>
            <w:noProof/>
            <w:webHidden/>
          </w:rPr>
          <w:instrText xml:space="preserve"> PAGEREF _Toc152254596 \h </w:instrText>
        </w:r>
        <w:r>
          <w:rPr>
            <w:noProof/>
            <w:webHidden/>
          </w:rPr>
        </w:r>
        <w:r>
          <w:rPr>
            <w:noProof/>
            <w:webHidden/>
          </w:rPr>
          <w:fldChar w:fldCharType="separate"/>
        </w:r>
        <w:r>
          <w:rPr>
            <w:noProof/>
            <w:webHidden/>
          </w:rPr>
          <w:t>19</w:t>
        </w:r>
        <w:r>
          <w:rPr>
            <w:noProof/>
            <w:webHidden/>
          </w:rPr>
          <w:fldChar w:fldCharType="end"/>
        </w:r>
      </w:hyperlink>
    </w:p>
    <w:p w14:paraId="124A8ACD" w14:textId="5BCA2E31" w:rsidR="00A23421" w:rsidRDefault="00097173" w:rsidP="00A23421">
      <w:pPr>
        <w:spacing w:after="0" w:line="240" w:lineRule="auto"/>
        <w:jc w:val="left"/>
      </w:pPr>
      <w:r>
        <w:fldChar w:fldCharType="end"/>
      </w:r>
    </w:p>
    <w:p w14:paraId="4527C1A0" w14:textId="77777777" w:rsidR="00A23421" w:rsidRDefault="00A23421" w:rsidP="00A23421">
      <w:pPr>
        <w:spacing w:after="0" w:line="240" w:lineRule="auto"/>
        <w:jc w:val="left"/>
      </w:pPr>
    </w:p>
    <w:p w14:paraId="0E98F3D6" w14:textId="5573231C" w:rsidR="00932F99" w:rsidRDefault="00097173">
      <w:pPr>
        <w:pStyle w:val="TableofFigures"/>
        <w:tabs>
          <w:tab w:val="right" w:leader="dot" w:pos="9350"/>
        </w:tabs>
        <w:rPr>
          <w:rFonts w:asciiTheme="minorHAnsi" w:eastAsiaTheme="minorEastAsia" w:hAnsiTheme="minorHAnsi"/>
          <w:noProof/>
          <w:color w:val="auto"/>
          <w:kern w:val="2"/>
          <w14:ligatures w14:val="standardContextual"/>
        </w:rPr>
      </w:pPr>
      <w:r>
        <w:fldChar w:fldCharType="begin"/>
      </w:r>
      <w:r>
        <w:instrText xml:space="preserve"> TOC \h \z \c "Table" </w:instrText>
      </w:r>
      <w:r>
        <w:fldChar w:fldCharType="separate"/>
      </w:r>
      <w:hyperlink w:anchor="_Toc152254597" w:history="1">
        <w:r w:rsidR="00932F99" w:rsidRPr="00C30D91">
          <w:rPr>
            <w:rStyle w:val="Hyperlink"/>
            <w:noProof/>
          </w:rPr>
          <w:t>Table 1: Exploratory statistic of movies dataset</w:t>
        </w:r>
        <w:r w:rsidR="00932F99">
          <w:rPr>
            <w:noProof/>
            <w:webHidden/>
          </w:rPr>
          <w:tab/>
        </w:r>
        <w:r w:rsidR="00932F99">
          <w:rPr>
            <w:noProof/>
            <w:webHidden/>
          </w:rPr>
          <w:fldChar w:fldCharType="begin"/>
        </w:r>
        <w:r w:rsidR="00932F99">
          <w:rPr>
            <w:noProof/>
            <w:webHidden/>
          </w:rPr>
          <w:instrText xml:space="preserve"> PAGEREF _Toc152254597 \h </w:instrText>
        </w:r>
        <w:r w:rsidR="00932F99">
          <w:rPr>
            <w:noProof/>
            <w:webHidden/>
          </w:rPr>
        </w:r>
        <w:r w:rsidR="00932F99">
          <w:rPr>
            <w:noProof/>
            <w:webHidden/>
          </w:rPr>
          <w:fldChar w:fldCharType="separate"/>
        </w:r>
        <w:r w:rsidR="00932F99">
          <w:rPr>
            <w:noProof/>
            <w:webHidden/>
          </w:rPr>
          <w:t>10</w:t>
        </w:r>
        <w:r w:rsidR="00932F99">
          <w:rPr>
            <w:noProof/>
            <w:webHidden/>
          </w:rPr>
          <w:fldChar w:fldCharType="end"/>
        </w:r>
      </w:hyperlink>
    </w:p>
    <w:p w14:paraId="1CCF02C8" w14:textId="30C3ABB3"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98" w:history="1">
        <w:r w:rsidRPr="00C30D91">
          <w:rPr>
            <w:rStyle w:val="Hyperlink"/>
            <w:noProof/>
          </w:rPr>
          <w:t>Table 2: Exploratory statistics of tags dataset</w:t>
        </w:r>
        <w:r>
          <w:rPr>
            <w:noProof/>
            <w:webHidden/>
          </w:rPr>
          <w:tab/>
        </w:r>
        <w:r>
          <w:rPr>
            <w:noProof/>
            <w:webHidden/>
          </w:rPr>
          <w:fldChar w:fldCharType="begin"/>
        </w:r>
        <w:r>
          <w:rPr>
            <w:noProof/>
            <w:webHidden/>
          </w:rPr>
          <w:instrText xml:space="preserve"> PAGEREF _Toc152254598 \h </w:instrText>
        </w:r>
        <w:r>
          <w:rPr>
            <w:noProof/>
            <w:webHidden/>
          </w:rPr>
        </w:r>
        <w:r>
          <w:rPr>
            <w:noProof/>
            <w:webHidden/>
          </w:rPr>
          <w:fldChar w:fldCharType="separate"/>
        </w:r>
        <w:r>
          <w:rPr>
            <w:noProof/>
            <w:webHidden/>
          </w:rPr>
          <w:t>11</w:t>
        </w:r>
        <w:r>
          <w:rPr>
            <w:noProof/>
            <w:webHidden/>
          </w:rPr>
          <w:fldChar w:fldCharType="end"/>
        </w:r>
      </w:hyperlink>
    </w:p>
    <w:p w14:paraId="4CAA624F" w14:textId="67465B78"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599" w:history="1">
        <w:r w:rsidRPr="00C30D91">
          <w:rPr>
            <w:rStyle w:val="Hyperlink"/>
            <w:noProof/>
          </w:rPr>
          <w:t>Table 3: Exploratory statistics of ratings dataset</w:t>
        </w:r>
        <w:r>
          <w:rPr>
            <w:noProof/>
            <w:webHidden/>
          </w:rPr>
          <w:tab/>
        </w:r>
        <w:r>
          <w:rPr>
            <w:noProof/>
            <w:webHidden/>
          </w:rPr>
          <w:fldChar w:fldCharType="begin"/>
        </w:r>
        <w:r>
          <w:rPr>
            <w:noProof/>
            <w:webHidden/>
          </w:rPr>
          <w:instrText xml:space="preserve"> PAGEREF _Toc152254599 \h </w:instrText>
        </w:r>
        <w:r>
          <w:rPr>
            <w:noProof/>
            <w:webHidden/>
          </w:rPr>
        </w:r>
        <w:r>
          <w:rPr>
            <w:noProof/>
            <w:webHidden/>
          </w:rPr>
          <w:fldChar w:fldCharType="separate"/>
        </w:r>
        <w:r>
          <w:rPr>
            <w:noProof/>
            <w:webHidden/>
          </w:rPr>
          <w:t>11</w:t>
        </w:r>
        <w:r>
          <w:rPr>
            <w:noProof/>
            <w:webHidden/>
          </w:rPr>
          <w:fldChar w:fldCharType="end"/>
        </w:r>
      </w:hyperlink>
    </w:p>
    <w:p w14:paraId="3F8A5E9F" w14:textId="0C05827C" w:rsidR="00932F99" w:rsidRDefault="00932F99">
      <w:pPr>
        <w:pStyle w:val="TableofFigures"/>
        <w:tabs>
          <w:tab w:val="right" w:leader="dot" w:pos="9350"/>
        </w:tabs>
        <w:rPr>
          <w:rFonts w:asciiTheme="minorHAnsi" w:eastAsiaTheme="minorEastAsia" w:hAnsiTheme="minorHAnsi"/>
          <w:noProof/>
          <w:color w:val="auto"/>
          <w:kern w:val="2"/>
          <w14:ligatures w14:val="standardContextual"/>
        </w:rPr>
      </w:pPr>
      <w:hyperlink w:anchor="_Toc152254600" w:history="1">
        <w:r w:rsidRPr="00C30D91">
          <w:rPr>
            <w:rStyle w:val="Hyperlink"/>
            <w:noProof/>
          </w:rPr>
          <w:t>Table 4: Exploratory statistics of links dataset</w:t>
        </w:r>
        <w:r>
          <w:rPr>
            <w:noProof/>
            <w:webHidden/>
          </w:rPr>
          <w:tab/>
        </w:r>
        <w:r>
          <w:rPr>
            <w:noProof/>
            <w:webHidden/>
          </w:rPr>
          <w:fldChar w:fldCharType="begin"/>
        </w:r>
        <w:r>
          <w:rPr>
            <w:noProof/>
            <w:webHidden/>
          </w:rPr>
          <w:instrText xml:space="preserve"> PAGEREF _Toc152254600 \h </w:instrText>
        </w:r>
        <w:r>
          <w:rPr>
            <w:noProof/>
            <w:webHidden/>
          </w:rPr>
        </w:r>
        <w:r>
          <w:rPr>
            <w:noProof/>
            <w:webHidden/>
          </w:rPr>
          <w:fldChar w:fldCharType="separate"/>
        </w:r>
        <w:r>
          <w:rPr>
            <w:noProof/>
            <w:webHidden/>
          </w:rPr>
          <w:t>12</w:t>
        </w:r>
        <w:r>
          <w:rPr>
            <w:noProof/>
            <w:webHidden/>
          </w:rPr>
          <w:fldChar w:fldCharType="end"/>
        </w:r>
      </w:hyperlink>
    </w:p>
    <w:p w14:paraId="3FF9EFCB" w14:textId="3A5CBF25" w:rsidR="009F23EC" w:rsidRDefault="00097173" w:rsidP="00AB26A9">
      <w:pPr>
        <w:pStyle w:val="Heading1"/>
        <w:sectPr w:rsidR="009F23EC" w:rsidSect="00D62DB9">
          <w:headerReference w:type="default" r:id="rId9"/>
          <w:footerReference w:type="default" r:id="rId10"/>
          <w:pgSz w:w="12240" w:h="15840"/>
          <w:pgMar w:top="1418" w:right="1440" w:bottom="1559" w:left="1440" w:header="709" w:footer="839" w:gutter="0"/>
          <w:pgNumType w:start="3" w:chapStyle="1"/>
          <w:cols w:space="708"/>
          <w:docGrid w:linePitch="360"/>
        </w:sectPr>
      </w:pPr>
      <w:r>
        <w:fldChar w:fldCharType="end"/>
      </w:r>
    </w:p>
    <w:p w14:paraId="728510FE" w14:textId="3B7753CD" w:rsidR="0027278B" w:rsidRDefault="00C8790E" w:rsidP="00AB26A9">
      <w:pPr>
        <w:pStyle w:val="Heading1"/>
      </w:pPr>
      <w:bookmarkStart w:id="0" w:name="_Toc152254601"/>
      <w:r>
        <w:lastRenderedPageBreak/>
        <w:t xml:space="preserve">Executive </w:t>
      </w:r>
      <w:r w:rsidRPr="00C157D9">
        <w:t>Summary</w:t>
      </w:r>
      <w:bookmarkEnd w:id="0"/>
    </w:p>
    <w:p w14:paraId="7374BC87" w14:textId="46B29547" w:rsidR="00C8790E" w:rsidRPr="00C8790E" w:rsidRDefault="00C8790E" w:rsidP="00AB26A9">
      <w:r w:rsidRPr="00C8790E">
        <w:t>Recommender systems are pivotal tools designed to assist users in discovering relevant items or products in various domains, such as e-commerce and content streaming. Despite their significance, these systems confront persistent challenges, notably the "cold start problem." This issue arises when the recommender system encounters new users or items with limited historical data, hampering accurate recommendation delivery.</w:t>
      </w:r>
    </w:p>
    <w:p w14:paraId="7BDA6A99" w14:textId="4C158CA6" w:rsidR="00C8790E" w:rsidRPr="00C8790E" w:rsidRDefault="00C8790E" w:rsidP="00AB26A9">
      <w:r w:rsidRPr="00C8790E">
        <w:t>The primary obstacle hindering the effectiveness of recommender systems lies in providing precise recommendations for new users or items with inadequate interaction histories, often referred to as the "cold start problem."</w:t>
      </w:r>
    </w:p>
    <w:p w14:paraId="627B544D" w14:textId="6765C7E5" w:rsidR="00C8790E" w:rsidRPr="00C8790E" w:rsidRDefault="00C8790E" w:rsidP="00AB26A9">
      <w:r w:rsidRPr="00C8790E">
        <w:t>The main objective of this research project is to comprehensively address the "cold start problem" prevalent in recommender systems. It aims to devise and integrate effective strategies and models that enhance recommendation accuracy for users and items with limited historical data.</w:t>
      </w:r>
    </w:p>
    <w:p w14:paraId="305DEFAE" w14:textId="77777777" w:rsidR="00C8790E" w:rsidRPr="00C8790E" w:rsidRDefault="00C8790E" w:rsidP="00AB26A9">
      <w:r w:rsidRPr="00C8790E">
        <w:t xml:space="preserve">The primary focus of the research project was answering some research questions. </w:t>
      </w:r>
    </w:p>
    <w:p w14:paraId="1EC0BAA8" w14:textId="77777777" w:rsidR="00C8790E" w:rsidRPr="00C8790E" w:rsidRDefault="00C8790E" w:rsidP="00AB26A9">
      <w:pPr>
        <w:pStyle w:val="ListParagraph"/>
        <w:numPr>
          <w:ilvl w:val="0"/>
          <w:numId w:val="14"/>
        </w:numPr>
      </w:pPr>
      <w:r w:rsidRPr="00C8790E">
        <w:t>Can the "cold start problem" in recommender systems be alleviated by leveraging auxiliary information such as demographics and item characteristics?</w:t>
      </w:r>
    </w:p>
    <w:p w14:paraId="62C58DB4" w14:textId="5388ABD8" w:rsidR="00C8790E" w:rsidRPr="00C8790E" w:rsidRDefault="00ED5EBD" w:rsidP="00AB26A9">
      <w:pPr>
        <w:pStyle w:val="ListParagraph"/>
        <w:numPr>
          <w:ilvl w:val="0"/>
          <w:numId w:val="14"/>
        </w:numPr>
      </w:pPr>
      <w:r>
        <w:t>What</w:t>
      </w:r>
      <w:r w:rsidR="00C8790E" w:rsidRPr="00C8790E">
        <w:t xml:space="preserve"> evaluation methodologies and metrics </w:t>
      </w:r>
      <w:r>
        <w:t xml:space="preserve">can be used </w:t>
      </w:r>
      <w:r w:rsidR="00C8790E" w:rsidRPr="00C8790E">
        <w:t xml:space="preserve">to assess the performance comparison comprehensively, and </w:t>
      </w:r>
    </w:p>
    <w:p w14:paraId="7F3B9540" w14:textId="3593B716" w:rsidR="00C8790E" w:rsidRPr="00212D8D" w:rsidRDefault="00C8790E" w:rsidP="00AB26A9">
      <w:pPr>
        <w:pStyle w:val="ListParagraph"/>
        <w:numPr>
          <w:ilvl w:val="0"/>
          <w:numId w:val="14"/>
        </w:numPr>
      </w:pPr>
      <w:r w:rsidRPr="00C8790E">
        <w:t xml:space="preserve">Which </w:t>
      </w:r>
      <w:r w:rsidR="007E44F1">
        <w:t>is</w:t>
      </w:r>
      <w:r w:rsidRPr="00C8790E">
        <w:t xml:space="preserve"> the most effective recommendation technique based on the evaluation metrics?</w:t>
      </w:r>
    </w:p>
    <w:p w14:paraId="5BEA7BD9" w14:textId="0FFF958D" w:rsidR="00C8790E" w:rsidRPr="00C8790E" w:rsidRDefault="00C8790E" w:rsidP="00AB26A9">
      <w:r w:rsidRPr="00C8790E">
        <w:t>The research methodology involved integrating and analyzing common filtering techniques, including collaborative filtering, content-based filtering, and hybrid filtering in the recommender systems. In addition, exploring option to utilize external datasets, encompassing user demographics and item characteristics, were incorporated to enhance recommendation quality. The evaluation metrics employed, primarily RMSE (Root Mean Square Error), aimed to compare the effectiveness of the applied techniques.</w:t>
      </w:r>
    </w:p>
    <w:p w14:paraId="4861B8E6" w14:textId="5B18F46C" w:rsidR="00C8790E" w:rsidRPr="00C8790E" w:rsidRDefault="00C8790E" w:rsidP="00AB26A9">
      <w:r w:rsidRPr="00C8790E">
        <w:t xml:space="preserve">Upon thorough evaluation and analysis using the MovieLens small dataset, the study revealed that collaborative filtering outperformed content-based and hybrid models in providing accurate recommendations for users with limited interaction history. </w:t>
      </w:r>
      <w:r w:rsidR="005346AD">
        <w:t xml:space="preserve">Additional information </w:t>
      </w:r>
      <w:r w:rsidR="00E36DD4">
        <w:t xml:space="preserve">from internal and external sources </w:t>
      </w:r>
      <w:r w:rsidR="005346AD">
        <w:t xml:space="preserve">can </w:t>
      </w:r>
      <w:r w:rsidRPr="00C8790E">
        <w:t>significantly improve recommendation accuracy, mainly when dealing with new users or items.</w:t>
      </w:r>
    </w:p>
    <w:p w14:paraId="67FF335B" w14:textId="77777777" w:rsidR="00C8790E" w:rsidRPr="00C8790E" w:rsidRDefault="00C8790E" w:rsidP="00AB26A9">
      <w:r w:rsidRPr="00C8790E">
        <w:t xml:space="preserve">The project signifies the </w:t>
      </w:r>
      <w:r w:rsidRPr="000A7B13">
        <w:t>critical</w:t>
      </w:r>
      <w:r w:rsidRPr="00C8790E">
        <w:t xml:space="preserve"> role of collaborative filtering and the importance of leveraging external data sources in addressing the "cold start problem." It emphasizes the need for robust integration of diverse recommendation techniques to enhance the accuracy and effectiveness of recommender systems in scenarios with limited user interaction history.</w:t>
      </w:r>
    </w:p>
    <w:p w14:paraId="0BC99FD9" w14:textId="705EA4DE" w:rsidR="00297C4C" w:rsidRPr="00212D8D" w:rsidRDefault="007A516C" w:rsidP="00AB26A9">
      <w:pPr>
        <w:pStyle w:val="Heading1"/>
      </w:pPr>
      <w:r>
        <w:br w:type="page"/>
      </w:r>
      <w:bookmarkStart w:id="1" w:name="_Toc152254602"/>
      <w:r w:rsidR="00EB511E" w:rsidRPr="000454FD">
        <w:lastRenderedPageBreak/>
        <w:t>Introduction</w:t>
      </w:r>
      <w:bookmarkEnd w:id="1"/>
    </w:p>
    <w:p w14:paraId="0F274714" w14:textId="42A6E719" w:rsidR="00893706" w:rsidRPr="00893706" w:rsidRDefault="00893706" w:rsidP="00AB26A9">
      <w:r w:rsidRPr="00893706">
        <w:t>Recommender systems</w:t>
      </w:r>
      <w:r w:rsidR="00390F39">
        <w:t xml:space="preserve"> (RSs)</w:t>
      </w:r>
      <w:r w:rsidRPr="00893706">
        <w:t xml:space="preserve"> are fundamental to enhance user experiences in numerous domains, including e-commerce and content streaming. Despite their significance, these systems encounter persistent challenges. Among these, the "cold-start problem" stands out as particularly vexing. This issue arises when a recommender system encounters new users or items, necessitating more historical data and making accurate recommendations difficult.</w:t>
      </w:r>
    </w:p>
    <w:p w14:paraId="70DE7AAB" w14:textId="77777777" w:rsidR="00893706" w:rsidRPr="00893706" w:rsidRDefault="00893706" w:rsidP="00AB26A9">
      <w:r w:rsidRPr="00893706">
        <w:t>Another significant challenge is improving recommendation quality by leveraging user behaviour data and additional characteristics associated with users and items. While collaborative filtering methods offer valuable insights, incorporating user demographics and movie attributes can enhance the recommendations' accuracy and personalization.</w:t>
      </w:r>
    </w:p>
    <w:p w14:paraId="14D5979D" w14:textId="6C2E8DE5" w:rsidR="00893706" w:rsidRDefault="00893706" w:rsidP="00AB26A9">
      <w:r w:rsidRPr="00334066">
        <w:t xml:space="preserve">The main barrier to enhancing user engagement and system utility is providing high-quality recommendations for new users with limited or no interaction history, also called the cold start problem. </w:t>
      </w:r>
    </w:p>
    <w:p w14:paraId="041E1E3A" w14:textId="0D7C1A15" w:rsidR="00FF768B" w:rsidRDefault="00B47E3A" w:rsidP="00AB26A9">
      <w:pPr>
        <w:pStyle w:val="Heading1"/>
      </w:pPr>
      <w:bookmarkStart w:id="2" w:name="_Toc152254603"/>
      <w:r>
        <w:t>Research Questions</w:t>
      </w:r>
      <w:bookmarkEnd w:id="2"/>
    </w:p>
    <w:p w14:paraId="73013398" w14:textId="77777777" w:rsidR="00917BA1" w:rsidRDefault="00917BA1" w:rsidP="008D33C7">
      <w:r>
        <w:t>This project's primary focus is finding the best approach to addressing the cold-start problem in recommender systems, particularly concerning providing accurate recommendations for new users or items with limited interaction history. In addition, to check the quality of recommendations by leveraging diverse data sources, and advanced recommendation techniques. Moreover, develop a comprehensive evaluation methodology to enhance user experiences in various domains, such as e-commerce and content delivery platforms. Keeping the above in mind the revised research questions are follows:</w:t>
      </w:r>
    </w:p>
    <w:p w14:paraId="10254416" w14:textId="77777777" w:rsidR="00917BA1" w:rsidRDefault="00917BA1" w:rsidP="008D33C7">
      <w:pPr>
        <w:pStyle w:val="ListParagraph"/>
        <w:numPr>
          <w:ilvl w:val="0"/>
          <w:numId w:val="34"/>
        </w:numPr>
      </w:pPr>
      <w:r>
        <w:t>Can auxiliary information, such as user demographics and item characteristics, be leveraged to alleviate the cold-start problem in recommender systems more effectively?</w:t>
      </w:r>
    </w:p>
    <w:p w14:paraId="00B1A8D5" w14:textId="77777777" w:rsidR="00917BA1" w:rsidRDefault="00917BA1" w:rsidP="008D33C7">
      <w:pPr>
        <w:pStyle w:val="ListParagraph"/>
        <w:numPr>
          <w:ilvl w:val="0"/>
          <w:numId w:val="34"/>
        </w:numPr>
      </w:pPr>
      <w:r>
        <w:t>Which machine learning and recommendation techniques, combined with filtering approaches, offer the most efficient means of generating accurate recommendations for new users?</w:t>
      </w:r>
    </w:p>
    <w:p w14:paraId="3AA6A6A1" w14:textId="77777777" w:rsidR="00917BA1" w:rsidRDefault="00917BA1" w:rsidP="008D33C7">
      <w:pPr>
        <w:pStyle w:val="ListParagraph"/>
        <w:numPr>
          <w:ilvl w:val="0"/>
          <w:numId w:val="34"/>
        </w:numPr>
      </w:pPr>
      <w:r>
        <w:t>What evaluation metrics and methodologies should be employed to comprehensively assess the performance comparison between the proposed approach and traditional methods in recommender systems?</w:t>
      </w:r>
    </w:p>
    <w:p w14:paraId="155F4AA4" w14:textId="77777777" w:rsidR="009416FA" w:rsidRDefault="009416FA">
      <w:pPr>
        <w:spacing w:after="0" w:line="240" w:lineRule="auto"/>
        <w:jc w:val="left"/>
        <w:rPr>
          <w:rFonts w:eastAsiaTheme="majorEastAsia" w:cstheme="majorBidi"/>
          <w:b/>
          <w:sz w:val="36"/>
          <w:szCs w:val="32"/>
        </w:rPr>
      </w:pPr>
      <w:r>
        <w:br w:type="page"/>
      </w:r>
    </w:p>
    <w:p w14:paraId="6DA4BF7B" w14:textId="1B2F20DF" w:rsidR="008F5C3D" w:rsidRDefault="008F5C3D" w:rsidP="008F5C3D">
      <w:pPr>
        <w:pStyle w:val="Heading1"/>
      </w:pPr>
      <w:bookmarkStart w:id="3" w:name="_Toc152254604"/>
      <w:r>
        <w:lastRenderedPageBreak/>
        <w:t>Review</w:t>
      </w:r>
      <w:r w:rsidR="00D408DE">
        <w:t xml:space="preserve">ing relevant </w:t>
      </w:r>
      <w:r w:rsidR="00D408DE">
        <w:t>Literature</w:t>
      </w:r>
      <w:r w:rsidR="00D408DE">
        <w:t>s</w:t>
      </w:r>
      <w:bookmarkEnd w:id="3"/>
    </w:p>
    <w:p w14:paraId="6452BB7B" w14:textId="1D849226" w:rsidR="008F5C3D" w:rsidRDefault="008F5C3D" w:rsidP="008F5C3D">
      <w:pPr>
        <w:pStyle w:val="Heading4"/>
      </w:pPr>
      <w:r>
        <w:t>Recommender Systems:</w:t>
      </w:r>
    </w:p>
    <w:p w14:paraId="7AEF41CB" w14:textId="235B4323" w:rsidR="008F5C3D" w:rsidRDefault="00390F39" w:rsidP="008F5C3D">
      <w:r w:rsidRPr="00390F39">
        <w:t xml:space="preserve">Recommender Systems (RSs) play a fundamental role in assisting users in selecting items or products based on their preferences, enriching experience and engagement in today's information-rich digital environment </w:t>
      </w:r>
      <w:sdt>
        <w:sdtPr>
          <w:id w:val="-1031496217"/>
          <w:citation/>
        </w:sdtPr>
        <w:sdtContent>
          <w:r>
            <w:fldChar w:fldCharType="begin"/>
          </w:r>
          <w:r>
            <w:instrText xml:space="preserve">CITATION Ric10 \l 4105 </w:instrText>
          </w:r>
          <w:r>
            <w:fldChar w:fldCharType="separate"/>
          </w:r>
          <w:r w:rsidR="007078A7">
            <w:rPr>
              <w:noProof/>
            </w:rPr>
            <w:t>(Ricci, Rokach, Shapira, &amp; Kantor, 2011)</w:t>
          </w:r>
          <w:r>
            <w:fldChar w:fldCharType="end"/>
          </w:r>
        </w:sdtContent>
      </w:sdt>
      <w:r w:rsidRPr="00390F39">
        <w:t xml:space="preserve">. These systems encompass diverse technologies such as information filtering, classification learning, and user modelling, finding applications in e-commerce and personalized content delivery. Companies like Amazon, eBay, and Netflix effectively employ RSs to provide tailored recommendations, leveraging customer purchase history and feedback profiles </w:t>
      </w:r>
      <w:sdt>
        <w:sdtPr>
          <w:id w:val="-1139345190"/>
          <w:citation/>
        </w:sdtPr>
        <w:sdtContent>
          <w:r w:rsidR="00C32788">
            <w:fldChar w:fldCharType="begin"/>
          </w:r>
          <w:r w:rsidR="00C32788">
            <w:instrText xml:space="preserve">CITATION Sol \l 4105 </w:instrText>
          </w:r>
          <w:r w:rsidR="00C32788">
            <w:fldChar w:fldCharType="separate"/>
          </w:r>
          <w:r w:rsidR="007078A7">
            <w:rPr>
              <w:noProof/>
            </w:rPr>
            <w:t>(Zhang, Liu, Zhang, &amp; Zhou, 2007)</w:t>
          </w:r>
          <w:r w:rsidR="00C32788">
            <w:fldChar w:fldCharType="end"/>
          </w:r>
        </w:sdtContent>
      </w:sdt>
      <w:r w:rsidR="008F5C3D">
        <w:t>.</w:t>
      </w:r>
    </w:p>
    <w:p w14:paraId="47BC0068" w14:textId="77777777" w:rsidR="008F5C3D" w:rsidRDefault="008F5C3D" w:rsidP="008F5C3D">
      <w:pPr>
        <w:pStyle w:val="Heading4"/>
      </w:pPr>
      <w:r>
        <w:t>The Cold-Start Problem:</w:t>
      </w:r>
    </w:p>
    <w:p w14:paraId="4C07B300" w14:textId="346CDA9D" w:rsidR="008F5C3D" w:rsidRDefault="008F5C3D" w:rsidP="008F5C3D">
      <w:r>
        <w:t xml:space="preserve">A significant challenge in RSs is the cold-start problem, presenting in two primary forms: the new user cold-start problem and the new item cold-start problem. The former arises when users lack prior interaction history, while the latter occurs when new items lack sufficient ratings for accurate recommendations </w:t>
      </w:r>
      <w:sdt>
        <w:sdtPr>
          <w:id w:val="1456599751"/>
          <w:citation/>
        </w:sdtPr>
        <w:sdtContent>
          <w:r w:rsidR="00C32788">
            <w:fldChar w:fldCharType="begin"/>
          </w:r>
          <w:r w:rsidR="00C32788">
            <w:instrText xml:space="preserve">CITATION Sol \l 4105 </w:instrText>
          </w:r>
          <w:r w:rsidR="00C32788">
            <w:fldChar w:fldCharType="separate"/>
          </w:r>
          <w:r w:rsidR="007078A7">
            <w:rPr>
              <w:noProof/>
            </w:rPr>
            <w:t>(Zhang, Liu, Zhang, &amp; Zhou, 2007)</w:t>
          </w:r>
          <w:r w:rsidR="00C32788">
            <w:fldChar w:fldCharType="end"/>
          </w:r>
        </w:sdtContent>
      </w:sdt>
      <w:r>
        <w:t>.</w:t>
      </w:r>
    </w:p>
    <w:p w14:paraId="5E6AF31F" w14:textId="77777777" w:rsidR="008F5C3D" w:rsidRDefault="008F5C3D" w:rsidP="008F5C3D">
      <w:pPr>
        <w:pStyle w:val="Heading4"/>
      </w:pPr>
      <w:r>
        <w:t>Approaches to Mitigate the Cold-Start Problem:</w:t>
      </w:r>
    </w:p>
    <w:p w14:paraId="6E43BE00" w14:textId="4529307D" w:rsidR="008F5C3D" w:rsidRDefault="008F5C3D" w:rsidP="008F5C3D">
      <w:r>
        <w:t xml:space="preserve">Various approaches address the cold-start problem, leveraging additional data sources like contextual information, social tags, or metadata for personalized recommendations without interaction history </w:t>
      </w:r>
      <w:sdt>
        <w:sdtPr>
          <w:id w:val="155740607"/>
          <w:citation/>
        </w:sdtPr>
        <w:sdtContent>
          <w:r w:rsidR="00C32788">
            <w:fldChar w:fldCharType="begin"/>
          </w:r>
          <w:r w:rsidR="00C32788">
            <w:instrText xml:space="preserve">CITATION LeH16 \l 4105 </w:instrText>
          </w:r>
          <w:r w:rsidR="00C32788">
            <w:fldChar w:fldCharType="separate"/>
          </w:r>
          <w:r w:rsidR="007078A7">
            <w:rPr>
              <w:noProof/>
            </w:rPr>
            <w:t>(Hoang Son, 2016)</w:t>
          </w:r>
          <w:r w:rsidR="00C32788">
            <w:fldChar w:fldCharType="end"/>
          </w:r>
        </w:sdtContent>
      </w:sdt>
      <w:sdt>
        <w:sdtPr>
          <w:id w:val="160590437"/>
          <w:citation/>
        </w:sdtPr>
        <w:sdtContent>
          <w:r w:rsidR="00C32788">
            <w:fldChar w:fldCharType="begin"/>
          </w:r>
          <w:r w:rsidR="00C32788">
            <w:instrText xml:space="preserve"> CITATION Sol \l 4105 </w:instrText>
          </w:r>
          <w:r w:rsidR="00C32788">
            <w:fldChar w:fldCharType="separate"/>
          </w:r>
          <w:r w:rsidR="007078A7">
            <w:rPr>
              <w:noProof/>
            </w:rPr>
            <w:t xml:space="preserve"> (Zhang, Liu, Zhang, &amp; Zhou, 2007)</w:t>
          </w:r>
          <w:r w:rsidR="00C32788">
            <w:fldChar w:fldCharType="end"/>
          </w:r>
        </w:sdtContent>
      </w:sdt>
      <w:r>
        <w:t xml:space="preserve">. Collaborative filtering identifies users with similar preferences, while hybrid methods combining recommendation techniques aim for higher prediction accuracy </w:t>
      </w:r>
      <w:sdt>
        <w:sdtPr>
          <w:id w:val="-871293460"/>
          <w:citation/>
        </w:sdtPr>
        <w:sdtContent>
          <w:r w:rsidR="00C32788">
            <w:fldChar w:fldCharType="begin"/>
          </w:r>
          <w:r w:rsidR="00C32788">
            <w:instrText xml:space="preserve">CITATION LeH16 \l 4105 </w:instrText>
          </w:r>
          <w:r w:rsidR="00C32788">
            <w:fldChar w:fldCharType="separate"/>
          </w:r>
          <w:r w:rsidR="007078A7">
            <w:rPr>
              <w:noProof/>
            </w:rPr>
            <w:t>(Hoang Son, 2016)</w:t>
          </w:r>
          <w:r w:rsidR="00C32788">
            <w:fldChar w:fldCharType="end"/>
          </w:r>
        </w:sdtContent>
      </w:sdt>
      <w:r>
        <w:t xml:space="preserve">. Matrix factorization techniques integrate attributes and weights to provide more accurate recommendations for new or unrated items </w:t>
      </w:r>
      <w:sdt>
        <w:sdtPr>
          <w:id w:val="1362620633"/>
          <w:citation/>
        </w:sdtPr>
        <w:sdtContent>
          <w:r w:rsidR="00C32788">
            <w:fldChar w:fldCharType="begin"/>
          </w:r>
          <w:r w:rsidR="00C32788">
            <w:instrText xml:space="preserve"> CITATION Dav20 \l 4105 </w:instrText>
          </w:r>
          <w:r w:rsidR="00C32788">
            <w:fldChar w:fldCharType="separate"/>
          </w:r>
          <w:r w:rsidR="007078A7">
            <w:rPr>
              <w:noProof/>
            </w:rPr>
            <w:t>(Cortes, 2020)</w:t>
          </w:r>
          <w:r w:rsidR="00C32788">
            <w:fldChar w:fldCharType="end"/>
          </w:r>
        </w:sdtContent>
      </w:sdt>
      <w:r>
        <w:t>.</w:t>
      </w:r>
    </w:p>
    <w:p w14:paraId="37DD0946" w14:textId="77777777" w:rsidR="008F5C3D" w:rsidRDefault="008F5C3D" w:rsidP="008F5C3D">
      <w:pPr>
        <w:pStyle w:val="Heading4"/>
      </w:pPr>
      <w:r>
        <w:t>Critical Analysis of Prior Knowledge:</w:t>
      </w:r>
    </w:p>
    <w:p w14:paraId="2E05C538" w14:textId="58CBF910" w:rsidR="008F5C3D" w:rsidRDefault="008F5C3D" w:rsidP="008F5C3D">
      <w:r>
        <w:t xml:space="preserve">Recommender Systems significantly impact user satisfaction and influence purchasing behavior, particularly in e-commerce and content delivery platforms. However, they face challenges with the cold-start problem, impacting recommendation quality for users and new items </w:t>
      </w:r>
      <w:sdt>
        <w:sdtPr>
          <w:id w:val="635847763"/>
          <w:citation/>
        </w:sdtPr>
        <w:sdtContent>
          <w:r w:rsidR="00C32788">
            <w:fldChar w:fldCharType="begin"/>
          </w:r>
          <w:r w:rsidR="00C32788">
            <w:instrText xml:space="preserve"> CITATION Ric10 \l 4105 </w:instrText>
          </w:r>
          <w:r w:rsidR="00C32788">
            <w:fldChar w:fldCharType="separate"/>
          </w:r>
          <w:r w:rsidR="007078A7">
            <w:rPr>
              <w:noProof/>
            </w:rPr>
            <w:t>(Ricci, Rokach, Shapira, &amp; Kantor, 2011)</w:t>
          </w:r>
          <w:r w:rsidR="00C32788">
            <w:fldChar w:fldCharType="end"/>
          </w:r>
        </w:sdtContent>
      </w:sdt>
      <w:r>
        <w:t xml:space="preserve">. Challenges arise with data availability, scalability, and privacy concerns when using external data sources. Advanced techniques are needed to address the new item cold-start problem effectively </w:t>
      </w:r>
      <w:sdt>
        <w:sdtPr>
          <w:id w:val="1882121475"/>
          <w:citation/>
        </w:sdtPr>
        <w:sdtContent>
          <w:r w:rsidR="00C32788">
            <w:fldChar w:fldCharType="begin"/>
          </w:r>
          <w:r w:rsidR="00C32788">
            <w:instrText xml:space="preserve"> CITATION Sol \l 4105 </w:instrText>
          </w:r>
          <w:r w:rsidR="00C32788">
            <w:fldChar w:fldCharType="separate"/>
          </w:r>
          <w:r w:rsidR="007078A7">
            <w:rPr>
              <w:noProof/>
            </w:rPr>
            <w:t>(Zhang, Liu, Zhang, &amp; Zhou, 2007)</w:t>
          </w:r>
          <w:r w:rsidR="00C32788">
            <w:fldChar w:fldCharType="end"/>
          </w:r>
        </w:sdtContent>
      </w:sdt>
      <w:r w:rsidR="00C32788" w:rsidRPr="00C32788">
        <w:t xml:space="preserve"> </w:t>
      </w:r>
      <w:sdt>
        <w:sdtPr>
          <w:id w:val="-1982135295"/>
          <w:citation/>
        </w:sdtPr>
        <w:sdtContent>
          <w:r w:rsidR="00C32788">
            <w:fldChar w:fldCharType="begin"/>
          </w:r>
          <w:r w:rsidR="00C32788">
            <w:instrText xml:space="preserve">CITATION LeH16 \l 4105 </w:instrText>
          </w:r>
          <w:r w:rsidR="00C32788">
            <w:fldChar w:fldCharType="separate"/>
          </w:r>
          <w:r w:rsidR="007078A7">
            <w:rPr>
              <w:noProof/>
            </w:rPr>
            <w:t>(Hoang Son, 2016)</w:t>
          </w:r>
          <w:r w:rsidR="00C32788">
            <w:fldChar w:fldCharType="end"/>
          </w:r>
        </w:sdtContent>
      </w:sdt>
      <w:r>
        <w:t>.</w:t>
      </w:r>
    </w:p>
    <w:p w14:paraId="2E6BD2EE" w14:textId="77777777" w:rsidR="008F5C3D" w:rsidRDefault="008F5C3D" w:rsidP="008F5C3D">
      <w:pPr>
        <w:pStyle w:val="Heading4"/>
      </w:pPr>
      <w:r>
        <w:t>Related Previous Projects:</w:t>
      </w:r>
    </w:p>
    <w:p w14:paraId="6327D17F" w14:textId="77777777" w:rsidR="007078A7" w:rsidRDefault="008F5C3D" w:rsidP="008F5C3D">
      <w:r>
        <w:t>Several studies propose innovative approaches like hybrid recommendation systems, association rule mining, and deep learning models to mitigate the cold-start problem</w:t>
      </w:r>
      <w:r w:rsidR="007078A7">
        <w:t xml:space="preserve"> such as</w:t>
      </w:r>
    </w:p>
    <w:p w14:paraId="3DF5C08F" w14:textId="44B67F7C" w:rsidR="007078A7" w:rsidRPr="00162A86" w:rsidRDefault="007078A7" w:rsidP="000B15C3">
      <w:pPr>
        <w:spacing w:after="0"/>
      </w:pPr>
      <w:r w:rsidRPr="007078A7">
        <w:rPr>
          <w:b/>
          <w:bCs/>
          <w:i/>
          <w:iCs/>
          <w:color w:val="0070C0"/>
        </w:rPr>
        <w:t>Project Title: Recommendation using a clustering algorithm based on a hybrid features selection method</w:t>
      </w:r>
      <w:r w:rsidR="00162A86">
        <w:rPr>
          <w:b/>
          <w:bCs/>
          <w:i/>
          <w:iCs/>
          <w:color w:val="0070C0"/>
        </w:rPr>
        <w:t>.</w:t>
      </w:r>
    </w:p>
    <w:p w14:paraId="17E8FA27" w14:textId="77777777" w:rsidR="007078A7" w:rsidRDefault="007078A7" w:rsidP="007078A7">
      <w:r w:rsidRPr="006D52BB">
        <w:t xml:space="preserve">This research paper proposes a solution combining content and user data, but these hybrid systems often need more semantic understanding. This study introduces a new approach, a hybrid recommendation system with three components. The first uses a powerful content clustering </w:t>
      </w:r>
      <w:r w:rsidRPr="006D52BB">
        <w:lastRenderedPageBreak/>
        <w:t>method that blends statistical and semantic features. The second relies on user ratings (collaborative filtering), and the third combines these two to improve recommendations for new items. Experimental results show that this approach performs better, especially in cold start situations, providing more accurate item suggestions.</w:t>
      </w:r>
      <w:sdt>
        <w:sdtPr>
          <w:id w:val="322552231"/>
          <w:citation/>
        </w:sdtPr>
        <w:sdtContent>
          <w:r>
            <w:fldChar w:fldCharType="begin"/>
          </w:r>
          <w:r>
            <w:instrText xml:space="preserve">CITATION Rec \l 4105 </w:instrText>
          </w:r>
          <w:r>
            <w:fldChar w:fldCharType="separate"/>
          </w:r>
          <w:r>
            <w:rPr>
              <w:noProof/>
            </w:rPr>
            <w:t xml:space="preserve"> (Ferdaous, Bouchra, Imad-eddine, &amp; Asmaa, 2017)</w:t>
          </w:r>
          <w:r>
            <w:fldChar w:fldCharType="end"/>
          </w:r>
        </w:sdtContent>
      </w:sdt>
    </w:p>
    <w:p w14:paraId="6FE68753" w14:textId="77777777" w:rsidR="00162A86" w:rsidRPr="00162A86" w:rsidRDefault="00162A86" w:rsidP="000B15C3">
      <w:pPr>
        <w:spacing w:after="0"/>
        <w:rPr>
          <w:b/>
          <w:bCs/>
          <w:i/>
          <w:iCs/>
          <w:color w:val="0070C0"/>
        </w:rPr>
      </w:pPr>
      <w:r w:rsidRPr="00162A86">
        <w:rPr>
          <w:b/>
          <w:bCs/>
          <w:i/>
          <w:iCs/>
          <w:color w:val="0070C0"/>
        </w:rPr>
        <w:t>Project Title: Hybrid Recommendation System to Solve Cold Start Problem</w:t>
      </w:r>
    </w:p>
    <w:p w14:paraId="79E27A61" w14:textId="77777777" w:rsidR="00162A86" w:rsidRDefault="00162A86" w:rsidP="00162A86">
      <w:r>
        <w:t>In this research, the authors focus on the critical issue of the cold start problem in recommendation systems. The study delves into hybridization methods, data collection approaches, standard solutions, frequently used datasets, algorithms, and evaluation methods to address this issue. The primary objective is to examine how existing hybrid strategies can mitigate the cold start problem, offering valuable insights to researchers and practitioners</w:t>
      </w:r>
      <w:sdt>
        <w:sdtPr>
          <w:id w:val="-2111727052"/>
          <w:citation/>
        </w:sdtPr>
        <w:sdtContent>
          <w:r>
            <w:fldChar w:fldCharType="begin"/>
          </w:r>
          <w:r>
            <w:instrText xml:space="preserve"> CITATION Hyb \l 4105 </w:instrText>
          </w:r>
          <w:r>
            <w:fldChar w:fldCharType="separate"/>
          </w:r>
          <w:r>
            <w:rPr>
              <w:noProof/>
            </w:rPr>
            <w:t xml:space="preserve"> (Rahman, Shama, Rahman, &amp; Nabil, 2022)</w:t>
          </w:r>
          <w:r>
            <w:fldChar w:fldCharType="end"/>
          </w:r>
        </w:sdtContent>
      </w:sdt>
      <w:r>
        <w:t>.</w:t>
      </w:r>
    </w:p>
    <w:p w14:paraId="4E81204B" w14:textId="77777777" w:rsidR="00162A86" w:rsidRPr="00162A86" w:rsidRDefault="00162A86" w:rsidP="000B15C3">
      <w:pPr>
        <w:spacing w:after="0"/>
        <w:rPr>
          <w:b/>
          <w:bCs/>
          <w:i/>
          <w:iCs/>
          <w:color w:val="0070C0"/>
        </w:rPr>
      </w:pPr>
      <w:r w:rsidRPr="00162A86">
        <w:rPr>
          <w:b/>
          <w:bCs/>
          <w:i/>
          <w:iCs/>
          <w:color w:val="0070C0"/>
        </w:rPr>
        <w:t>Project Title: Collaborative filtering and deep learning-based recommendation system for cold start items</w:t>
      </w:r>
    </w:p>
    <w:p w14:paraId="5BDA4CA7" w14:textId="77777777" w:rsidR="00162A86" w:rsidRDefault="00162A86" w:rsidP="008F5C3D">
      <w:r>
        <w:t xml:space="preserve">This research focuses on two recommendation models: deep learning neural networks and collaborative filtering to handle complete cold starts (CCS) and incomplete cold starts (ICS). These models integrate content features and temporal dynamics into prediction algorithms. The extensive tests on a large Netflix rating dataset show that the proposed models can improve user experiences and cold-start item recommendations in several online applications. </w:t>
      </w:r>
      <w:sdt>
        <w:sdtPr>
          <w:id w:val="491850158"/>
          <w:citation/>
        </w:sdtPr>
        <w:sdtContent>
          <w:r w:rsidR="00C32788">
            <w:fldChar w:fldCharType="begin"/>
          </w:r>
          <w:r w:rsidR="00C32788">
            <w:instrText xml:space="preserve"> CITATION Jia17 \l 4105 </w:instrText>
          </w:r>
          <w:r w:rsidR="00C32788">
            <w:fldChar w:fldCharType="separate"/>
          </w:r>
          <w:r w:rsidR="007078A7">
            <w:rPr>
              <w:noProof/>
            </w:rPr>
            <w:t>(Wei, He, Chen, Zhou, &amp; Tang, 2017)</w:t>
          </w:r>
          <w:r w:rsidR="00C32788">
            <w:fldChar w:fldCharType="end"/>
          </w:r>
        </w:sdtContent>
      </w:sdt>
      <w:r w:rsidR="008F5C3D">
        <w:t xml:space="preserve">. </w:t>
      </w:r>
    </w:p>
    <w:p w14:paraId="69419A4F" w14:textId="197A3A42" w:rsidR="008F5C3D" w:rsidRDefault="008F5C3D" w:rsidP="008F5C3D">
      <w:r>
        <w:t>The</w:t>
      </w:r>
      <w:r w:rsidR="00162A86">
        <w:t xml:space="preserve"> above</w:t>
      </w:r>
      <w:r>
        <w:t xml:space="preserve"> studies contribute diverse methodologies, aiming to enhance recommendation quality for new users and items.</w:t>
      </w:r>
    </w:p>
    <w:p w14:paraId="14C9A9BC" w14:textId="77777777" w:rsidR="008F5C3D" w:rsidRDefault="008F5C3D" w:rsidP="008F5C3D">
      <w:pPr>
        <w:pStyle w:val="Heading4"/>
      </w:pPr>
      <w:r>
        <w:t>Aligning with Prior Research:</w:t>
      </w:r>
    </w:p>
    <w:p w14:paraId="53C71C05" w14:textId="29F55405" w:rsidR="008F5C3D" w:rsidRDefault="008F5C3D" w:rsidP="008F5C3D">
      <w:r>
        <w:t xml:space="preserve">This project </w:t>
      </w:r>
      <w:r w:rsidR="00F34228">
        <w:t xml:space="preserve">is </w:t>
      </w:r>
      <w:r>
        <w:t>align</w:t>
      </w:r>
      <w:r w:rsidR="00F34228">
        <w:t>ed</w:t>
      </w:r>
      <w:r>
        <w:t xml:space="preserve"> with prior studies by focusing on the cold-start problem in recommender systems. It resonates with hybrid approaches, context-aware recommendations, and collaborative filtering methods to enhance the user experience and tackle the challenge of insufficient historical data </w:t>
      </w:r>
      <w:sdt>
        <w:sdtPr>
          <w:id w:val="1463152160"/>
          <w:citation/>
        </w:sdtPr>
        <w:sdtContent>
          <w:r w:rsidR="00C32788">
            <w:fldChar w:fldCharType="begin"/>
          </w:r>
          <w:r w:rsidR="00C32788">
            <w:instrText xml:space="preserve"> CITATION Rec \l 4105 </w:instrText>
          </w:r>
          <w:r w:rsidR="00C32788">
            <w:fldChar w:fldCharType="separate"/>
          </w:r>
          <w:r w:rsidR="007078A7">
            <w:rPr>
              <w:noProof/>
            </w:rPr>
            <w:t>(Ferdaous, Bouchra, Imad-eddine, &amp; Asmaa, 2017)</w:t>
          </w:r>
          <w:r w:rsidR="00C32788">
            <w:fldChar w:fldCharType="end"/>
          </w:r>
        </w:sdtContent>
      </w:sdt>
      <w:r>
        <w:t xml:space="preserve">; </w:t>
      </w:r>
      <w:sdt>
        <w:sdtPr>
          <w:id w:val="2020658413"/>
          <w:citation/>
        </w:sdtPr>
        <w:sdtContent>
          <w:r w:rsidR="00C32788">
            <w:fldChar w:fldCharType="begin"/>
          </w:r>
          <w:r w:rsidR="00C32788">
            <w:instrText xml:space="preserve"> CITATION Hyb \l 4105 </w:instrText>
          </w:r>
          <w:r w:rsidR="00C32788">
            <w:fldChar w:fldCharType="separate"/>
          </w:r>
          <w:r w:rsidR="007078A7">
            <w:rPr>
              <w:noProof/>
            </w:rPr>
            <w:t>(Rahman, Shama, Rahman, &amp; Nabil, 2022)</w:t>
          </w:r>
          <w:r w:rsidR="00C32788">
            <w:fldChar w:fldCharType="end"/>
          </w:r>
        </w:sdtContent>
      </w:sdt>
      <w:r>
        <w:t xml:space="preserve">; </w:t>
      </w:r>
      <w:sdt>
        <w:sdtPr>
          <w:id w:val="-1737241004"/>
          <w:citation/>
        </w:sdtPr>
        <w:sdtContent>
          <w:r w:rsidR="00C32788">
            <w:fldChar w:fldCharType="begin"/>
          </w:r>
          <w:r w:rsidR="00C32788">
            <w:instrText xml:space="preserve"> CITATION Jia17 \l 4105 </w:instrText>
          </w:r>
          <w:r w:rsidR="00C32788">
            <w:fldChar w:fldCharType="separate"/>
          </w:r>
          <w:r w:rsidR="007078A7">
            <w:rPr>
              <w:noProof/>
            </w:rPr>
            <w:t>(Wei, He, Chen, Zhou, &amp; Tang, 2017)</w:t>
          </w:r>
          <w:r w:rsidR="00C32788">
            <w:fldChar w:fldCharType="end"/>
          </w:r>
        </w:sdtContent>
      </w:sdt>
    </w:p>
    <w:p w14:paraId="59E2A5D1" w14:textId="77777777" w:rsidR="00D408DE" w:rsidRDefault="00D408DE">
      <w:pPr>
        <w:spacing w:after="0" w:line="240" w:lineRule="auto"/>
        <w:jc w:val="left"/>
        <w:rPr>
          <w:rFonts w:eastAsiaTheme="majorEastAsia" w:cstheme="majorBidi"/>
          <w:b/>
          <w:sz w:val="36"/>
          <w:szCs w:val="32"/>
        </w:rPr>
      </w:pPr>
      <w:r>
        <w:br w:type="page"/>
      </w:r>
    </w:p>
    <w:p w14:paraId="72363E51" w14:textId="7A0CD8B6" w:rsidR="000965FD" w:rsidRDefault="000965FD" w:rsidP="00AB26A9">
      <w:pPr>
        <w:pStyle w:val="Heading1"/>
      </w:pPr>
      <w:bookmarkStart w:id="4" w:name="_Toc152254605"/>
      <w:r>
        <w:lastRenderedPageBreak/>
        <w:t xml:space="preserve">The main contribution of the </w:t>
      </w:r>
      <w:r w:rsidR="008F5C3D">
        <w:t>research project</w:t>
      </w:r>
      <w:bookmarkEnd w:id="4"/>
    </w:p>
    <w:p w14:paraId="25B0D229" w14:textId="77777777" w:rsidR="00866865" w:rsidRDefault="00866865" w:rsidP="00AB26A9">
      <w:r>
        <w:t>The main contributions of the research work compared to past research on addressing the cold start problem in recommender systems can be highlighted as follows:</w:t>
      </w:r>
    </w:p>
    <w:p w14:paraId="0B7B357B" w14:textId="77777777" w:rsidR="00866865" w:rsidRDefault="00866865" w:rsidP="00AB26A9">
      <w:pPr>
        <w:pStyle w:val="Heading4"/>
      </w:pPr>
      <w:r>
        <w:t>Comprehensive Approach:</w:t>
      </w:r>
    </w:p>
    <w:p w14:paraId="10BF6735" w14:textId="77777777" w:rsidR="00866865" w:rsidRDefault="00866865" w:rsidP="00AB26A9">
      <w:r>
        <w:t>The research project introduces a comprehensive approach that integrates multiple recommendation techniques, including collaborative, content-based, and hybrid filtering, to mitigate the cold start problem. While past studies often focused on singular methods, this research project explores the synergistic use of these techniques to enhance recommendation accuracy.</w:t>
      </w:r>
    </w:p>
    <w:p w14:paraId="19E72696" w14:textId="77777777" w:rsidR="00866865" w:rsidRDefault="00866865" w:rsidP="00AB26A9">
      <w:pPr>
        <w:pStyle w:val="Heading4"/>
      </w:pPr>
      <w:r>
        <w:t>Utilization of Multiple Data Sources:</w:t>
      </w:r>
    </w:p>
    <w:p w14:paraId="53C00329" w14:textId="6AC33CE7" w:rsidR="00866865" w:rsidRDefault="00866865" w:rsidP="00AB26A9">
      <w:r>
        <w:t xml:space="preserve">Unlike prior research primarily relying on user-item interaction data, this study incorporates auxiliary information such as user </w:t>
      </w:r>
      <w:r w:rsidR="001563D5">
        <w:t>information</w:t>
      </w:r>
      <w:r>
        <w:t xml:space="preserve">, item characteristics, tags, and genres. By integrating </w:t>
      </w:r>
      <w:r w:rsidR="001563D5">
        <w:t>multiple</w:t>
      </w:r>
      <w:r>
        <w:t xml:space="preserve"> datasets and leveraging diverse sources of information, this approach enriches the recommendation process, potentially addressing the cold start problem more effectively.</w:t>
      </w:r>
    </w:p>
    <w:p w14:paraId="08461E5B" w14:textId="77777777" w:rsidR="00866865" w:rsidRDefault="00866865" w:rsidP="00AB26A9">
      <w:pPr>
        <w:pStyle w:val="Heading4"/>
      </w:pPr>
      <w:r>
        <w:t>Evaluation Metrics and Methodologies:</w:t>
      </w:r>
    </w:p>
    <w:p w14:paraId="0507301A" w14:textId="77777777" w:rsidR="00866865" w:rsidRDefault="00866865" w:rsidP="00AB26A9">
      <w:r>
        <w:t>This research project delves into determining appropriate evaluation methodologies and metrics to comprehensively assess recommendation systems' performance. While prior studies might have been limited in evaluation scope, this work explores the use of RMSE alongside discussions on the need for additional metrics like diversity, novelty, and scalability, providing a more holistic view of recommendation system performance.</w:t>
      </w:r>
    </w:p>
    <w:p w14:paraId="7FCCFAE8" w14:textId="77777777" w:rsidR="00866865" w:rsidRDefault="00866865" w:rsidP="00AB26A9">
      <w:pPr>
        <w:pStyle w:val="Heading4"/>
      </w:pPr>
      <w:r>
        <w:t>Comparison and Analysis:</w:t>
      </w:r>
    </w:p>
    <w:p w14:paraId="75C28F96" w14:textId="77777777" w:rsidR="00866865" w:rsidRDefault="00866865" w:rsidP="00AB26A9">
      <w:r>
        <w:t>The study rigorously evaluates and compares the effectiveness of various recommendation techniques. By conducting thorough analyses and performance evaluations using the MovieLens dataset, this research highlights different methods' relative strengths and weaknesses in addressing the cold start problem, providing valuable insights for future system development.</w:t>
      </w:r>
    </w:p>
    <w:p w14:paraId="440B70B1" w14:textId="77777777" w:rsidR="00866865" w:rsidRDefault="00866865" w:rsidP="00AB26A9">
      <w:pPr>
        <w:pStyle w:val="Heading4"/>
      </w:pPr>
      <w:r>
        <w:t>Novel Hybrid Approach:</w:t>
      </w:r>
    </w:p>
    <w:p w14:paraId="05EF123E" w14:textId="77777777" w:rsidR="00866865" w:rsidRDefault="00866865" w:rsidP="00AB26A9">
      <w:r>
        <w:t>This research project introduces a novel hybrid approach that combines collaborative and content-based recommendation strategies. The developed hybrid model caters to new users lacking interaction history and improves accuracy for existing users. This hybridization showcases an innovative solution to enhance recommendation quality, surpassing the limitations of individual methods.</w:t>
      </w:r>
    </w:p>
    <w:p w14:paraId="3F9B8321" w14:textId="77777777" w:rsidR="00866865" w:rsidRDefault="00866865" w:rsidP="00AB26A9">
      <w:pPr>
        <w:pStyle w:val="Heading4"/>
      </w:pPr>
      <w:r>
        <w:t>Practical Recommendations:</w:t>
      </w:r>
    </w:p>
    <w:p w14:paraId="4C026214" w14:textId="77777777" w:rsidR="00866865" w:rsidRDefault="00866865" w:rsidP="00AB26A9">
      <w:r>
        <w:t>The research project extends beyond theoretical discussions by implementing and demonstrating the proposed methodologies using Python code within a practical environment (Google Colab). This hands-on approach substantiates the theoretical concepts discussed in the literature review and provides a tangible framework for researchers and practitioners to implement similar systems.</w:t>
      </w:r>
    </w:p>
    <w:p w14:paraId="127971FC" w14:textId="77777777" w:rsidR="00866865" w:rsidRPr="00866865" w:rsidRDefault="00866865" w:rsidP="00AB26A9">
      <w:pPr>
        <w:pStyle w:val="Heading4"/>
      </w:pPr>
      <w:r w:rsidRPr="00866865">
        <w:lastRenderedPageBreak/>
        <w:t>Future Research Directions:</w:t>
      </w:r>
    </w:p>
    <w:p w14:paraId="732FA7B6" w14:textId="3496DABD" w:rsidR="00866865" w:rsidRDefault="00D01DAB" w:rsidP="00AB26A9">
      <w:r>
        <w:t>This project has several</w:t>
      </w:r>
      <w:r w:rsidR="00866865">
        <w:t xml:space="preserve"> limitations </w:t>
      </w:r>
      <w:r>
        <w:t xml:space="preserve">such as no external datasets were used, only one method of evaluations was employed to check the quality of the recommendations. On the other </w:t>
      </w:r>
      <w:r w:rsidR="002D44B0">
        <w:t>hand</w:t>
      </w:r>
      <w:r>
        <w:t xml:space="preserve">, this project provides </w:t>
      </w:r>
      <w:r w:rsidR="00866865">
        <w:t>opportunities for future investigation, the research project paves the way for further studies. Identifying unexplored areas, such as advanced recommendation techniques like deep learning or reinforcement learning, and the call for real-world deployment and user studies offer valuable directions for future research endeavours.</w:t>
      </w:r>
    </w:p>
    <w:p w14:paraId="4D8886DB" w14:textId="61AA6C94" w:rsidR="000965FD" w:rsidRDefault="00866865" w:rsidP="00AB26A9">
      <w:r>
        <w:t xml:space="preserve">By encompassing these contributions, the research project makes strides in advancing the field of recommender systems, particularly in addressing the persistent challenge of the cold start </w:t>
      </w:r>
      <w:r w:rsidR="002D44B0">
        <w:t>problem and</w:t>
      </w:r>
      <w:r>
        <w:t xml:space="preserve"> provides a foundation for future investigations in this domain.</w:t>
      </w:r>
    </w:p>
    <w:p w14:paraId="1422A2BE" w14:textId="77777777" w:rsidR="00767DE3" w:rsidRDefault="00767DE3">
      <w:pPr>
        <w:spacing w:after="0" w:line="240" w:lineRule="auto"/>
        <w:jc w:val="left"/>
        <w:rPr>
          <w:rFonts w:eastAsiaTheme="majorEastAsia" w:cstheme="majorBidi"/>
          <w:b/>
          <w:sz w:val="36"/>
          <w:szCs w:val="32"/>
        </w:rPr>
      </w:pPr>
      <w:r>
        <w:br w:type="page"/>
      </w:r>
    </w:p>
    <w:p w14:paraId="4592A94F" w14:textId="512BB098" w:rsidR="00E72608" w:rsidRDefault="00E72608" w:rsidP="004F16BD">
      <w:pPr>
        <w:pStyle w:val="Heading1"/>
      </w:pPr>
      <w:bookmarkStart w:id="5" w:name="_Toc152254606"/>
      <w:r>
        <w:lastRenderedPageBreak/>
        <w:t xml:space="preserve">Research </w:t>
      </w:r>
      <w:r>
        <w:t>methodology and the study design</w:t>
      </w:r>
      <w:bookmarkEnd w:id="5"/>
    </w:p>
    <w:p w14:paraId="0A8589B4" w14:textId="4AA2D796" w:rsidR="00E72608" w:rsidRDefault="00E72608" w:rsidP="00AB26A9">
      <w:pPr>
        <w:pStyle w:val="NormalWeb"/>
      </w:pPr>
      <w:r>
        <w:t>The project's research methodology involved a systematic approach encompassing data preprocessing, model development, and evaluation to address the "cold start problem" in recommender systems using collaborative, content-based, and hybrid filtering techniques on the MovieLens dataset.</w:t>
      </w:r>
    </w:p>
    <w:p w14:paraId="400061D5" w14:textId="77777777" w:rsidR="00E72608" w:rsidRDefault="00E72608" w:rsidP="00AB26A9">
      <w:pPr>
        <w:pStyle w:val="NormalWeb"/>
      </w:pPr>
      <w:r>
        <w:t>The research project addressed the "cold start problem" in recommender systems using collaborative, content-based, and hybrid filtering methodologies. The study design and applied method can be summarized as follows:</w:t>
      </w:r>
    </w:p>
    <w:p w14:paraId="69A8B2D6" w14:textId="77777777" w:rsidR="00F5729A" w:rsidRDefault="00F5729A" w:rsidP="00AB26A9">
      <w:pPr>
        <w:pStyle w:val="Heading4"/>
        <w:rPr>
          <w:rStyle w:val="Strong"/>
        </w:rPr>
      </w:pPr>
      <w:r w:rsidRPr="00212D8D">
        <w:rPr>
          <w:rStyle w:val="Strong"/>
          <w:color w:val="auto"/>
        </w:rPr>
        <w:t>Objective: </w:t>
      </w:r>
    </w:p>
    <w:p w14:paraId="07E1B43B" w14:textId="77777777" w:rsidR="00F5729A" w:rsidRPr="00212D8D" w:rsidRDefault="00F5729A" w:rsidP="00AB26A9">
      <w:pPr>
        <w:pStyle w:val="ListParagraph"/>
        <w:numPr>
          <w:ilvl w:val="0"/>
          <w:numId w:val="32"/>
        </w:numPr>
        <w:rPr>
          <w:rStyle w:val="Strong"/>
          <w:color w:val="auto"/>
        </w:rPr>
      </w:pPr>
      <w:r w:rsidRPr="00212D8D">
        <w:rPr>
          <w:rStyle w:val="Strong"/>
          <w:color w:val="auto"/>
        </w:rPr>
        <w:t>The primary objective was to comprehensively address the cold start problem prevalent in recommender systems by implementing and comparing multiple recommendation techniques.</w:t>
      </w:r>
    </w:p>
    <w:p w14:paraId="78CBF1E7" w14:textId="77777777" w:rsidR="00F5729A" w:rsidRDefault="00F5729A" w:rsidP="00AB26A9">
      <w:pPr>
        <w:pStyle w:val="Heading4"/>
      </w:pPr>
      <w:r w:rsidRPr="00212D8D">
        <w:rPr>
          <w:rStyle w:val="Strong"/>
          <w:color w:val="auto"/>
        </w:rPr>
        <w:t>Approach</w:t>
      </w:r>
      <w:r>
        <w:rPr>
          <w:rStyle w:val="Strong"/>
        </w:rPr>
        <w:t>:</w:t>
      </w:r>
    </w:p>
    <w:p w14:paraId="430C2D25" w14:textId="77777777" w:rsidR="00F5729A" w:rsidRPr="00212D8D" w:rsidRDefault="00F5729A" w:rsidP="00AB26A9">
      <w:pPr>
        <w:pStyle w:val="ListParagraph"/>
        <w:numPr>
          <w:ilvl w:val="0"/>
          <w:numId w:val="32"/>
        </w:numPr>
        <w:rPr>
          <w:rStyle w:val="Strong"/>
          <w:color w:val="auto"/>
        </w:rPr>
      </w:pPr>
      <w:r w:rsidRPr="00212D8D">
        <w:rPr>
          <w:rStyle w:val="Strong"/>
          <w:color w:val="auto"/>
        </w:rPr>
        <w:t>Used Python programming in Google Colab to implement the methodologies.</w:t>
      </w:r>
    </w:p>
    <w:p w14:paraId="452CB271" w14:textId="77777777" w:rsidR="00F5729A" w:rsidRPr="00212D8D" w:rsidRDefault="00F5729A" w:rsidP="00AB26A9">
      <w:pPr>
        <w:pStyle w:val="ListParagraph"/>
        <w:numPr>
          <w:ilvl w:val="0"/>
          <w:numId w:val="32"/>
        </w:numPr>
        <w:rPr>
          <w:rStyle w:val="Strong"/>
          <w:color w:val="auto"/>
        </w:rPr>
      </w:pPr>
      <w:r w:rsidRPr="00212D8D">
        <w:rPr>
          <w:rStyle w:val="Strong"/>
          <w:color w:val="auto"/>
        </w:rPr>
        <w:t>Conducted thorough analysis, merging datasets, cleaning data, and creating recommendation functions.</w:t>
      </w:r>
    </w:p>
    <w:p w14:paraId="5EC67643" w14:textId="77777777" w:rsidR="00F5729A" w:rsidRPr="00212D8D" w:rsidRDefault="00F5729A" w:rsidP="00AB26A9">
      <w:pPr>
        <w:pStyle w:val="ListParagraph"/>
        <w:numPr>
          <w:ilvl w:val="0"/>
          <w:numId w:val="32"/>
        </w:numPr>
        <w:rPr>
          <w:rStyle w:val="Strong"/>
          <w:color w:val="auto"/>
        </w:rPr>
      </w:pPr>
      <w:r w:rsidRPr="00212D8D">
        <w:rPr>
          <w:rStyle w:val="Strong"/>
          <w:color w:val="auto"/>
        </w:rPr>
        <w:t>Evaluated models using RMSE and compared their performance to identify the most effective technique.</w:t>
      </w:r>
    </w:p>
    <w:p w14:paraId="69B5FEFE" w14:textId="796F0E61" w:rsidR="00E72608" w:rsidRDefault="00F5729A" w:rsidP="00AB26A9">
      <w:pPr>
        <w:pStyle w:val="Heading3"/>
      </w:pPr>
      <w:bookmarkStart w:id="6" w:name="_Toc152254607"/>
      <w:r>
        <w:t xml:space="preserve">Research </w:t>
      </w:r>
      <w:r w:rsidR="00E72608" w:rsidRPr="00866865">
        <w:t>Methodology</w:t>
      </w:r>
      <w:r w:rsidR="00E72608">
        <w:t>:</w:t>
      </w:r>
      <w:bookmarkEnd w:id="6"/>
    </w:p>
    <w:p w14:paraId="06045595" w14:textId="77777777" w:rsidR="00E72608" w:rsidRPr="00866865" w:rsidRDefault="00E72608" w:rsidP="00AB26A9">
      <w:pPr>
        <w:pStyle w:val="Heading4"/>
      </w:pPr>
      <w:r w:rsidRPr="00866865">
        <w:rPr>
          <w:rStyle w:val="Strong"/>
        </w:rPr>
        <w:t>Data Collection and preparation were performed:</w:t>
      </w:r>
    </w:p>
    <w:p w14:paraId="6F53D98B" w14:textId="77777777" w:rsidR="00E72608" w:rsidRDefault="00E72608" w:rsidP="00AB26A9">
      <w:pPr>
        <w:pStyle w:val="ListParagraph"/>
        <w:numPr>
          <w:ilvl w:val="0"/>
          <w:numId w:val="32"/>
        </w:numPr>
      </w:pPr>
      <w:r>
        <w:t>The research project utilized the MovieLens small dataset comprising movies, ratings, tags, and links datasets.</w:t>
      </w:r>
    </w:p>
    <w:p w14:paraId="7ECD8DF9" w14:textId="77777777" w:rsidR="00E72608" w:rsidRDefault="00E72608" w:rsidP="00AB26A9">
      <w:pPr>
        <w:pStyle w:val="ListParagraph"/>
        <w:numPr>
          <w:ilvl w:val="0"/>
          <w:numId w:val="32"/>
        </w:numPr>
      </w:pPr>
      <w:r>
        <w:t>It imported the necessary libraries (Pandas, NumPy, and scikit-learn) and extracted data from the provided dataset.</w:t>
      </w:r>
    </w:p>
    <w:p w14:paraId="2ECC79A0" w14:textId="77777777" w:rsidR="00E72608" w:rsidRDefault="00E72608" w:rsidP="00AB26A9">
      <w:pPr>
        <w:pStyle w:val="ListParagraph"/>
        <w:numPr>
          <w:ilvl w:val="0"/>
          <w:numId w:val="32"/>
        </w:numPr>
      </w:pPr>
      <w:r>
        <w:t>The imported data was then cleaned and preprocessed, including merging movie-related information, handling missing values, and creating a unified dataset for analysis.</w:t>
      </w:r>
    </w:p>
    <w:p w14:paraId="7562C5D0" w14:textId="77777777" w:rsidR="00E72608" w:rsidRDefault="00E72608" w:rsidP="00AB26A9">
      <w:pPr>
        <w:pStyle w:val="Heading4"/>
      </w:pPr>
      <w:r>
        <w:rPr>
          <w:rStyle w:val="Strong"/>
        </w:rPr>
        <w:t>Exploratory Data Analysis (EDA) was performed utilizing:</w:t>
      </w:r>
    </w:p>
    <w:p w14:paraId="694BC2D5" w14:textId="77777777" w:rsidR="00E72608" w:rsidRPr="00212D8D" w:rsidRDefault="00E72608" w:rsidP="00AB26A9">
      <w:pPr>
        <w:pStyle w:val="ListParagraph"/>
        <w:numPr>
          <w:ilvl w:val="0"/>
          <w:numId w:val="32"/>
        </w:numPr>
        <w:rPr>
          <w:rStyle w:val="Strong"/>
        </w:rPr>
      </w:pPr>
      <w:r w:rsidRPr="00212D8D">
        <w:rPr>
          <w:rStyle w:val="Strong"/>
        </w:rPr>
        <w:t>Descriptive statistics, including distribution analyses and summary statistics for movies, ratings, tags, and links datasets.</w:t>
      </w:r>
    </w:p>
    <w:p w14:paraId="582B22D9" w14:textId="490E603E" w:rsidR="00767DE3" w:rsidRDefault="00E72608" w:rsidP="00AB26A9">
      <w:pPr>
        <w:pStyle w:val="ListParagraph"/>
        <w:numPr>
          <w:ilvl w:val="0"/>
          <w:numId w:val="32"/>
        </w:numPr>
        <w:rPr>
          <w:rStyle w:val="Strong"/>
        </w:rPr>
      </w:pPr>
      <w:r w:rsidRPr="00212D8D">
        <w:rPr>
          <w:rStyle w:val="Strong"/>
        </w:rPr>
        <w:t>Insights into the dataset's structure, distributions, and characteristics, aiding in feature engineering and model building.</w:t>
      </w:r>
    </w:p>
    <w:p w14:paraId="7B2BF7E8" w14:textId="0FCA1F9A" w:rsidR="00E72608" w:rsidRDefault="00E72608" w:rsidP="00AB26A9">
      <w:pPr>
        <w:pStyle w:val="Heading4"/>
      </w:pPr>
      <w:r>
        <w:rPr>
          <w:rStyle w:val="Strong"/>
        </w:rPr>
        <w:t>Three models for the recommender system were developed respectively by:</w:t>
      </w:r>
    </w:p>
    <w:p w14:paraId="60D26BDA" w14:textId="77777777" w:rsidR="00E72608" w:rsidRPr="00212D8D" w:rsidRDefault="00E72608" w:rsidP="00AB26A9">
      <w:pPr>
        <w:pStyle w:val="ListParagraph"/>
        <w:numPr>
          <w:ilvl w:val="0"/>
          <w:numId w:val="32"/>
        </w:numPr>
        <w:rPr>
          <w:rStyle w:val="Strong"/>
          <w:color w:val="auto"/>
        </w:rPr>
      </w:pPr>
      <w:r>
        <w:t xml:space="preserve">Implementing Collaborative Filtering to predict user-item interactions by </w:t>
      </w:r>
      <w:r w:rsidRPr="00212D8D">
        <w:rPr>
          <w:rStyle w:val="Strong"/>
          <w:color w:val="auto"/>
        </w:rPr>
        <w:t>decomposing the user-item interaction matrix using Singular Value Decomposition (SVD).</w:t>
      </w:r>
    </w:p>
    <w:p w14:paraId="03806BAE" w14:textId="77777777" w:rsidR="00E72608" w:rsidRPr="00212D8D" w:rsidRDefault="00E72608" w:rsidP="00AB26A9">
      <w:pPr>
        <w:pStyle w:val="ListParagraph"/>
        <w:numPr>
          <w:ilvl w:val="0"/>
          <w:numId w:val="32"/>
        </w:numPr>
        <w:rPr>
          <w:rStyle w:val="Strong"/>
          <w:color w:val="auto"/>
        </w:rPr>
      </w:pPr>
      <w:r w:rsidRPr="00212D8D">
        <w:rPr>
          <w:rStyle w:val="Strong"/>
          <w:color w:val="auto"/>
        </w:rPr>
        <w:lastRenderedPageBreak/>
        <w:t>Employing Content-Based Filtering to generate movie recommendations based on similarities between movies' content features using TF-IDF and cosine similarity.</w:t>
      </w:r>
    </w:p>
    <w:p w14:paraId="70AFB1BF" w14:textId="2A145D3F" w:rsidR="00E72608" w:rsidRPr="00212D8D" w:rsidRDefault="004054A2" w:rsidP="00AB26A9">
      <w:pPr>
        <w:pStyle w:val="ListParagraph"/>
        <w:numPr>
          <w:ilvl w:val="0"/>
          <w:numId w:val="32"/>
        </w:numPr>
        <w:rPr>
          <w:rStyle w:val="Strong"/>
          <w:color w:val="auto"/>
        </w:rPr>
      </w:pPr>
      <w:r w:rsidRPr="00212D8D">
        <w:rPr>
          <w:rStyle w:val="Strong"/>
          <w:color w:val="auto"/>
        </w:rPr>
        <w:t>Integrating</w:t>
      </w:r>
      <w:r w:rsidR="00E72608" w:rsidRPr="00212D8D">
        <w:rPr>
          <w:rStyle w:val="Strong"/>
          <w:color w:val="auto"/>
        </w:rPr>
        <w:t xml:space="preserve"> Hybrid Filtering by combining collaborative and content-based recommendations to address the cold start problem for new and existing users.</w:t>
      </w:r>
    </w:p>
    <w:p w14:paraId="1F42EDCA" w14:textId="77777777" w:rsidR="00E72608" w:rsidRDefault="00E72608" w:rsidP="00AB26A9">
      <w:pPr>
        <w:pStyle w:val="Heading4"/>
      </w:pPr>
      <w:r>
        <w:rPr>
          <w:rStyle w:val="Strong"/>
        </w:rPr>
        <w:t>Model Evaluation was conducted through:</w:t>
      </w:r>
    </w:p>
    <w:p w14:paraId="65A92C88" w14:textId="77777777" w:rsidR="00E72608" w:rsidRPr="00212D8D" w:rsidRDefault="00E72608" w:rsidP="00AB26A9">
      <w:pPr>
        <w:pStyle w:val="ListParagraph"/>
        <w:numPr>
          <w:ilvl w:val="0"/>
          <w:numId w:val="32"/>
        </w:numPr>
        <w:rPr>
          <w:rStyle w:val="Strong"/>
          <w:color w:val="auto"/>
        </w:rPr>
      </w:pPr>
      <w:r w:rsidRPr="00212D8D">
        <w:rPr>
          <w:rStyle w:val="Strong"/>
          <w:color w:val="auto"/>
        </w:rPr>
        <w:t>Evaluating the performance of recommender systems using Root Mean Squared Error (RMSE) as the primary evaluation metric.</w:t>
      </w:r>
    </w:p>
    <w:p w14:paraId="261E488E" w14:textId="77777777" w:rsidR="00E72608" w:rsidRPr="00212D8D" w:rsidRDefault="00E72608" w:rsidP="00AB26A9">
      <w:pPr>
        <w:pStyle w:val="ListParagraph"/>
        <w:numPr>
          <w:ilvl w:val="0"/>
          <w:numId w:val="32"/>
        </w:numPr>
        <w:rPr>
          <w:rStyle w:val="Strong"/>
          <w:color w:val="auto"/>
        </w:rPr>
      </w:pPr>
      <w:r w:rsidRPr="00212D8D">
        <w:rPr>
          <w:rStyle w:val="Strong"/>
          <w:color w:val="auto"/>
        </w:rPr>
        <w:t>Computing the RMSE for Collaborative Filtering, Content-Based Filtering, and Hybrid Filtering models using test datasets to assess prediction accuracy.</w:t>
      </w:r>
    </w:p>
    <w:p w14:paraId="6821EB68" w14:textId="77777777" w:rsidR="005512F0" w:rsidRDefault="005512F0">
      <w:pPr>
        <w:spacing w:after="0" w:line="240" w:lineRule="auto"/>
        <w:jc w:val="left"/>
        <w:rPr>
          <w:rFonts w:eastAsiaTheme="majorEastAsia" w:cstheme="majorBidi"/>
          <w:b/>
          <w:sz w:val="36"/>
          <w:szCs w:val="32"/>
        </w:rPr>
      </w:pPr>
      <w:bookmarkStart w:id="7" w:name="_Toc152193881"/>
      <w:r>
        <w:br w:type="page"/>
      </w:r>
    </w:p>
    <w:p w14:paraId="1BAA87A8" w14:textId="536F1914" w:rsidR="00E72608" w:rsidRPr="00B47E3A" w:rsidRDefault="005010EE" w:rsidP="00AB26A9">
      <w:pPr>
        <w:pStyle w:val="Heading1"/>
      </w:pPr>
      <w:bookmarkStart w:id="8" w:name="_Toc152254608"/>
      <w:r>
        <w:lastRenderedPageBreak/>
        <w:t xml:space="preserve">GitHub repository link for the source code </w:t>
      </w:r>
      <w:bookmarkEnd w:id="7"/>
      <w:r w:rsidR="00B0300A">
        <w:t>files.</w:t>
      </w:r>
      <w:bookmarkEnd w:id="8"/>
    </w:p>
    <w:p w14:paraId="316CFDED" w14:textId="0817DEDF" w:rsidR="005010EE" w:rsidRDefault="00B0300A" w:rsidP="00AB26A9">
      <w:bookmarkStart w:id="9" w:name="_Toc442773186"/>
      <w:r>
        <w:t xml:space="preserve">The </w:t>
      </w:r>
      <w:r>
        <w:t>GitHub repository link for the source code files</w:t>
      </w:r>
      <w:r>
        <w:t xml:space="preserve"> are as follows:</w:t>
      </w:r>
    </w:p>
    <w:p w14:paraId="68F06872" w14:textId="1139C6D0" w:rsidR="00B0300A" w:rsidRDefault="00B0300A" w:rsidP="00AB26A9">
      <w:hyperlink r:id="rId11" w:history="1">
        <w:r w:rsidRPr="001E002F">
          <w:rPr>
            <w:rStyle w:val="Hyperlink"/>
          </w:rPr>
          <w:t>https://github.com/shakhan-17/Big-Data-Projects</w:t>
        </w:r>
      </w:hyperlink>
    </w:p>
    <w:p w14:paraId="1C0342D7" w14:textId="77777777" w:rsidR="00B0300A" w:rsidRDefault="00B0300A" w:rsidP="00AB26A9"/>
    <w:p w14:paraId="43934DE2" w14:textId="7E88B11F" w:rsidR="007D148D" w:rsidRDefault="007D148D" w:rsidP="00AB26A9">
      <w:r>
        <w:t>Link for the dataset used for the project is as follows:</w:t>
      </w:r>
    </w:p>
    <w:p w14:paraId="7AB29325" w14:textId="1B38B4F9" w:rsidR="007D148D" w:rsidRDefault="007D148D" w:rsidP="007D148D">
      <w:pPr>
        <w:pStyle w:val="HTMLPreformatted"/>
        <w:spacing w:line="244" w:lineRule="atLeast"/>
        <w:rPr>
          <w:rStyle w:val="s1"/>
          <w:color w:val="212121"/>
        </w:rPr>
      </w:pPr>
      <w:hyperlink r:id="rId12" w:history="1">
        <w:r w:rsidRPr="001E002F">
          <w:rPr>
            <w:rStyle w:val="Hyperlink"/>
          </w:rPr>
          <w:t>http://files.grouplens.org/datasets/movielens/ml-latest-small.zip</w:t>
        </w:r>
      </w:hyperlink>
    </w:p>
    <w:p w14:paraId="4BB992D0" w14:textId="77777777" w:rsidR="007D148D" w:rsidRDefault="007D148D" w:rsidP="007D148D">
      <w:pPr>
        <w:pStyle w:val="HTMLPreformatted"/>
        <w:spacing w:line="244" w:lineRule="atLeast"/>
        <w:rPr>
          <w:color w:val="212121"/>
        </w:rPr>
      </w:pPr>
    </w:p>
    <w:p w14:paraId="5DF36795" w14:textId="77777777" w:rsidR="007D148D" w:rsidRDefault="007D148D" w:rsidP="00AB26A9"/>
    <w:p w14:paraId="26905007" w14:textId="77777777" w:rsidR="00767DE3" w:rsidRDefault="00767DE3">
      <w:pPr>
        <w:spacing w:after="0" w:line="240" w:lineRule="auto"/>
        <w:jc w:val="left"/>
        <w:rPr>
          <w:rFonts w:eastAsiaTheme="majorEastAsia" w:cstheme="majorBidi"/>
          <w:b/>
          <w:sz w:val="36"/>
          <w:szCs w:val="32"/>
        </w:rPr>
      </w:pPr>
      <w:bookmarkStart w:id="10" w:name="_Toc152193882"/>
      <w:bookmarkStart w:id="11" w:name="OLE_LINK1"/>
      <w:bookmarkStart w:id="12" w:name="OLE_LINK2"/>
      <w:bookmarkEnd w:id="9"/>
      <w:r>
        <w:br w:type="page"/>
      </w:r>
    </w:p>
    <w:p w14:paraId="50A77128" w14:textId="09E4B8C0" w:rsidR="005010EE" w:rsidRDefault="005010EE" w:rsidP="00AB26A9">
      <w:pPr>
        <w:pStyle w:val="Heading1"/>
      </w:pPr>
      <w:bookmarkStart w:id="13" w:name="_Toc152254609"/>
      <w:r>
        <w:lastRenderedPageBreak/>
        <w:t xml:space="preserve">The </w:t>
      </w:r>
      <w:r w:rsidR="003D25C0">
        <w:t>A</w:t>
      </w:r>
      <w:r>
        <w:t xml:space="preserve">nalyses, </w:t>
      </w:r>
      <w:proofErr w:type="gramStart"/>
      <w:r>
        <w:t>activities</w:t>
      </w:r>
      <w:proofErr w:type="gramEnd"/>
      <w:r>
        <w:t xml:space="preserve"> and their business rules</w:t>
      </w:r>
      <w:bookmarkEnd w:id="10"/>
      <w:bookmarkEnd w:id="13"/>
    </w:p>
    <w:p w14:paraId="0AB2E8B4" w14:textId="629D8137" w:rsidR="003D25C0" w:rsidRDefault="003B7FAD" w:rsidP="00AB26A9">
      <w:r>
        <w:t xml:space="preserve">The research project executed a comprehensive approach to tackle the "cold start problem" in recommender systems using Google Colab. </w:t>
      </w:r>
      <w:r w:rsidR="003D25C0">
        <w:t xml:space="preserve">Additionally, the project's availability on GitHub further </w:t>
      </w:r>
      <w:r w:rsidR="004054A2">
        <w:t>enriches</w:t>
      </w:r>
      <w:r w:rsidR="003D25C0">
        <w:t xml:space="preserve"> the research's accessibility and reproducibility for interested researchers and practitioners.</w:t>
      </w:r>
    </w:p>
    <w:p w14:paraId="18CC976C" w14:textId="77777777" w:rsidR="003D25C0" w:rsidRDefault="003D25C0" w:rsidP="00AB26A9">
      <w:r w:rsidRPr="003D25C0">
        <w:t>The analysis conducted within the project encompassed various methodologies to address the cold start problem in recommender systems, utilizing different algorithms and evaluation metrics to compare and determine the most effective recommendation strategies.</w:t>
      </w:r>
      <w:r>
        <w:t xml:space="preserve"> </w:t>
      </w:r>
    </w:p>
    <w:p w14:paraId="289A04CC" w14:textId="77172EBF" w:rsidR="00AC146C" w:rsidRDefault="00AC146C" w:rsidP="00AB26A9">
      <w:pPr>
        <w:pStyle w:val="Heading4"/>
      </w:pPr>
      <w:r>
        <w:t>Descriptive Statistics</w:t>
      </w:r>
      <w:r>
        <w:t xml:space="preserve"> of datasets</w:t>
      </w:r>
      <w:r>
        <w:t>:</w:t>
      </w:r>
    </w:p>
    <w:p w14:paraId="73CA7AD5" w14:textId="0E681299" w:rsidR="00C329B9" w:rsidRDefault="00C329B9" w:rsidP="00AB26A9">
      <w:r>
        <w:t>Business Rule: Understanding the datasets distributions and identify underlying patterns to guide subsequent modelling.</w:t>
      </w:r>
    </w:p>
    <w:p w14:paraId="0944145A" w14:textId="089CC8AA" w:rsidR="00C329B9" w:rsidRDefault="00AC146C" w:rsidP="00AB26A9">
      <w:r>
        <w:t xml:space="preserve">Activities: </w:t>
      </w:r>
      <w:r w:rsidR="00531BE7">
        <w:t xml:space="preserve">Upon importing necessary libraries like pandas, </w:t>
      </w:r>
      <w:r w:rsidR="004054A2">
        <w:t>NumPy</w:t>
      </w:r>
      <w:r w:rsidR="00531BE7">
        <w:t xml:space="preserve">, and sklearn, data sets (movies, ratings, tags, links) were uploaded to Google Colab. </w:t>
      </w:r>
      <w:r w:rsidR="00531BE7">
        <w:t>Then, t</w:t>
      </w:r>
      <w:r>
        <w:t>he project performed exploratory data analysis (EDA) on movies, tags, links, and ratings datasets to comprehend statistical characteristics distributions and visualize data attributes.</w:t>
      </w:r>
    </w:p>
    <w:p w14:paraId="795ED46D" w14:textId="31D3CAD5" w:rsidR="00535F1E" w:rsidRDefault="00535F1E" w:rsidP="00AB26A9">
      <w:r>
        <w:t xml:space="preserve">Using the following python code exploratory </w:t>
      </w:r>
      <w:r w:rsidR="00EE5FDD">
        <w:t>statistics</w:t>
      </w:r>
      <w:r>
        <w:t xml:space="preserve"> </w:t>
      </w:r>
      <w:r w:rsidR="00EE5FDD">
        <w:t>were</w:t>
      </w:r>
      <w:r>
        <w:t xml:space="preserve"> </w:t>
      </w:r>
      <w:r w:rsidR="00623EB2">
        <w:t>generated</w:t>
      </w:r>
      <w:r>
        <w:t xml:space="preserve"> </w:t>
      </w:r>
      <w:r w:rsidR="00623EB2">
        <w:t>for</w:t>
      </w:r>
      <w:r>
        <w:t xml:space="preserve"> the </w:t>
      </w:r>
      <w:r w:rsidR="00EE5FDD">
        <w:t>movies</w:t>
      </w:r>
      <w:r>
        <w:t xml:space="preserve"> datasets:</w:t>
      </w:r>
    </w:p>
    <w:p w14:paraId="40DBC875" w14:textId="2655A264" w:rsidR="00C329B9" w:rsidRDefault="00C329B9" w:rsidP="00C329B9">
      <w:pPr>
        <w:jc w:val="center"/>
      </w:pPr>
      <w:r w:rsidRPr="00C329B9">
        <w:drawing>
          <wp:inline distT="0" distB="0" distL="0" distR="0" wp14:anchorId="205B773D" wp14:editId="28036C11">
            <wp:extent cx="5943600" cy="375285"/>
            <wp:effectExtent l="0" t="0" r="0" b="5715"/>
            <wp:docPr id="99855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53628" name=""/>
                    <pic:cNvPicPr/>
                  </pic:nvPicPr>
                  <pic:blipFill>
                    <a:blip r:embed="rId13"/>
                    <a:stretch>
                      <a:fillRect/>
                    </a:stretch>
                  </pic:blipFill>
                  <pic:spPr>
                    <a:xfrm>
                      <a:off x="0" y="0"/>
                      <a:ext cx="5943600" cy="375285"/>
                    </a:xfrm>
                    <a:prstGeom prst="rect">
                      <a:avLst/>
                    </a:prstGeom>
                  </pic:spPr>
                </pic:pic>
              </a:graphicData>
            </a:graphic>
          </wp:inline>
        </w:drawing>
      </w:r>
      <w:r w:rsidR="00623EB2" w:rsidRPr="00623EB2">
        <w:rPr>
          <w:noProof/>
        </w:rPr>
        <w:drawing>
          <wp:inline distT="0" distB="0" distL="0" distR="0" wp14:anchorId="67AAAE83" wp14:editId="11DB6EDE">
            <wp:extent cx="5861825" cy="2870791"/>
            <wp:effectExtent l="0" t="0" r="0" b="0"/>
            <wp:docPr id="13034466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4663" name="Picture 1" descr="A table with numbers and letters&#10;&#10;Description automatically generated"/>
                    <pic:cNvPicPr/>
                  </pic:nvPicPr>
                  <pic:blipFill>
                    <a:blip r:embed="rId14"/>
                    <a:stretch>
                      <a:fillRect/>
                    </a:stretch>
                  </pic:blipFill>
                  <pic:spPr>
                    <a:xfrm>
                      <a:off x="0" y="0"/>
                      <a:ext cx="5996887" cy="2936937"/>
                    </a:xfrm>
                    <a:prstGeom prst="rect">
                      <a:avLst/>
                    </a:prstGeom>
                  </pic:spPr>
                </pic:pic>
              </a:graphicData>
            </a:graphic>
          </wp:inline>
        </w:drawing>
      </w:r>
    </w:p>
    <w:p w14:paraId="783E0740" w14:textId="665F564C" w:rsidR="00535F1E" w:rsidRDefault="00C329B9" w:rsidP="00C329B9">
      <w:pPr>
        <w:pStyle w:val="Caption"/>
        <w:jc w:val="center"/>
      </w:pPr>
      <w:bookmarkStart w:id="14" w:name="_Toc152254597"/>
      <w:r>
        <w:t xml:space="preserve">Table </w:t>
      </w:r>
      <w:r>
        <w:fldChar w:fldCharType="begin"/>
      </w:r>
      <w:r>
        <w:instrText xml:space="preserve"> SEQ Table \* ARABIC </w:instrText>
      </w:r>
      <w:r>
        <w:fldChar w:fldCharType="separate"/>
      </w:r>
      <w:r>
        <w:rPr>
          <w:noProof/>
        </w:rPr>
        <w:t>1</w:t>
      </w:r>
      <w:r>
        <w:fldChar w:fldCharType="end"/>
      </w:r>
      <w:r>
        <w:t xml:space="preserve">: </w:t>
      </w:r>
      <w:r w:rsidRPr="00F45184">
        <w:t>Exploratory statistic of movies dataset</w:t>
      </w:r>
      <w:bookmarkEnd w:id="14"/>
    </w:p>
    <w:p w14:paraId="463616B1" w14:textId="77777777" w:rsidR="00C329B9" w:rsidRDefault="00C329B9">
      <w:pPr>
        <w:spacing w:after="0" w:line="240" w:lineRule="auto"/>
        <w:jc w:val="left"/>
      </w:pPr>
      <w:r>
        <w:br w:type="page"/>
      </w:r>
    </w:p>
    <w:p w14:paraId="19DBD858" w14:textId="4409C778" w:rsidR="00904ACE" w:rsidRDefault="00904ACE" w:rsidP="00AB26A9">
      <w:r>
        <w:lastRenderedPageBreak/>
        <w:t xml:space="preserve">Similarly exploratory </w:t>
      </w:r>
      <w:r w:rsidR="00EE5FDD">
        <w:t>statistics</w:t>
      </w:r>
      <w:r>
        <w:t xml:space="preserve"> w</w:t>
      </w:r>
      <w:r w:rsidR="00EE5FDD">
        <w:t>ere</w:t>
      </w:r>
      <w:r>
        <w:t xml:space="preserve"> </w:t>
      </w:r>
      <w:r w:rsidR="00EE5FDD">
        <w:t>generated</w:t>
      </w:r>
      <w:r>
        <w:t xml:space="preserve"> on the </w:t>
      </w:r>
      <w:r w:rsidR="00EE5FDD">
        <w:t>tags</w:t>
      </w:r>
      <w:r w:rsidR="00C329B9">
        <w:t xml:space="preserve">, </w:t>
      </w:r>
      <w:proofErr w:type="gramStart"/>
      <w:r w:rsidR="00EE5FDD">
        <w:t>ratings</w:t>
      </w:r>
      <w:proofErr w:type="gramEnd"/>
      <w:r w:rsidR="00C329B9">
        <w:t xml:space="preserve"> and </w:t>
      </w:r>
      <w:r w:rsidR="00C329B9">
        <w:t>links</w:t>
      </w:r>
      <w:r w:rsidR="00EE5FDD">
        <w:t xml:space="preserve"> datasets.</w:t>
      </w:r>
    </w:p>
    <w:p w14:paraId="6E7AB822" w14:textId="2D6DA0DC" w:rsidR="00C329B9" w:rsidRDefault="00E83639" w:rsidP="00E83639">
      <w:pPr>
        <w:jc w:val="center"/>
      </w:pPr>
      <w:r w:rsidRPr="00E83639">
        <w:drawing>
          <wp:inline distT="0" distB="0" distL="0" distR="0" wp14:anchorId="33DB3D79" wp14:editId="58C234BA">
            <wp:extent cx="5943600" cy="373380"/>
            <wp:effectExtent l="0" t="0" r="0" b="0"/>
            <wp:docPr id="50825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6591" name=""/>
                    <pic:cNvPicPr/>
                  </pic:nvPicPr>
                  <pic:blipFill>
                    <a:blip r:embed="rId15"/>
                    <a:stretch>
                      <a:fillRect/>
                    </a:stretch>
                  </pic:blipFill>
                  <pic:spPr>
                    <a:xfrm>
                      <a:off x="0" y="0"/>
                      <a:ext cx="5943600" cy="373380"/>
                    </a:xfrm>
                    <a:prstGeom prst="rect">
                      <a:avLst/>
                    </a:prstGeom>
                  </pic:spPr>
                </pic:pic>
              </a:graphicData>
            </a:graphic>
          </wp:inline>
        </w:drawing>
      </w:r>
      <w:r w:rsidR="00FE6E9F" w:rsidRPr="00FE6E9F">
        <w:drawing>
          <wp:inline distT="0" distB="0" distL="0" distR="0" wp14:anchorId="705B42A8" wp14:editId="2D7B2D8B">
            <wp:extent cx="4412512" cy="3203766"/>
            <wp:effectExtent l="0" t="0" r="0" b="0"/>
            <wp:docPr id="22547424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4240" name="Picture 1" descr="A table with numbers and text&#10;&#10;Description automatically generated"/>
                    <pic:cNvPicPr/>
                  </pic:nvPicPr>
                  <pic:blipFill>
                    <a:blip r:embed="rId16"/>
                    <a:stretch>
                      <a:fillRect/>
                    </a:stretch>
                  </pic:blipFill>
                  <pic:spPr>
                    <a:xfrm>
                      <a:off x="0" y="0"/>
                      <a:ext cx="4496399" cy="3264673"/>
                    </a:xfrm>
                    <a:prstGeom prst="rect">
                      <a:avLst/>
                    </a:prstGeom>
                  </pic:spPr>
                </pic:pic>
              </a:graphicData>
            </a:graphic>
          </wp:inline>
        </w:drawing>
      </w:r>
    </w:p>
    <w:p w14:paraId="5079BA04" w14:textId="093623E5" w:rsidR="00EE5FDD" w:rsidRDefault="00C329B9" w:rsidP="00C329B9">
      <w:pPr>
        <w:pStyle w:val="Caption"/>
        <w:jc w:val="center"/>
      </w:pPr>
      <w:bookmarkStart w:id="15" w:name="_Toc152254598"/>
      <w:r>
        <w:t xml:space="preserve">Table </w:t>
      </w:r>
      <w:r>
        <w:fldChar w:fldCharType="begin"/>
      </w:r>
      <w:r>
        <w:instrText xml:space="preserve"> SEQ Table \* ARABIC </w:instrText>
      </w:r>
      <w:r>
        <w:fldChar w:fldCharType="separate"/>
      </w:r>
      <w:r>
        <w:rPr>
          <w:noProof/>
        </w:rPr>
        <w:t>2</w:t>
      </w:r>
      <w:r>
        <w:fldChar w:fldCharType="end"/>
      </w:r>
      <w:r>
        <w:t xml:space="preserve">: </w:t>
      </w:r>
      <w:r w:rsidRPr="00984C88">
        <w:t xml:space="preserve">Exploratory </w:t>
      </w:r>
      <w:r>
        <w:t>statistics</w:t>
      </w:r>
      <w:r w:rsidRPr="00984C88">
        <w:t xml:space="preserve"> </w:t>
      </w:r>
      <w:r>
        <w:t>of</w:t>
      </w:r>
      <w:r w:rsidRPr="00984C88">
        <w:t xml:space="preserve"> tags dataset</w:t>
      </w:r>
      <w:bookmarkEnd w:id="15"/>
    </w:p>
    <w:p w14:paraId="02987EFF" w14:textId="6D56B568" w:rsidR="00C329B9" w:rsidRDefault="00E83639" w:rsidP="00E83639">
      <w:pPr>
        <w:jc w:val="center"/>
      </w:pPr>
      <w:r w:rsidRPr="00E83639">
        <w:drawing>
          <wp:inline distT="0" distB="0" distL="0" distR="0" wp14:anchorId="47C50554" wp14:editId="6AF8FEE0">
            <wp:extent cx="5943600" cy="424815"/>
            <wp:effectExtent l="0" t="0" r="0" b="0"/>
            <wp:docPr id="189196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62201" name=""/>
                    <pic:cNvPicPr/>
                  </pic:nvPicPr>
                  <pic:blipFill>
                    <a:blip r:embed="rId17"/>
                    <a:stretch>
                      <a:fillRect/>
                    </a:stretch>
                  </pic:blipFill>
                  <pic:spPr>
                    <a:xfrm>
                      <a:off x="0" y="0"/>
                      <a:ext cx="5943600" cy="424815"/>
                    </a:xfrm>
                    <a:prstGeom prst="rect">
                      <a:avLst/>
                    </a:prstGeom>
                  </pic:spPr>
                </pic:pic>
              </a:graphicData>
            </a:graphic>
          </wp:inline>
        </w:drawing>
      </w:r>
      <w:r w:rsidR="00C329B9" w:rsidRPr="00C329B9">
        <w:drawing>
          <wp:inline distT="0" distB="0" distL="0" distR="0" wp14:anchorId="6D5CC180" wp14:editId="3F9908B2">
            <wp:extent cx="5582093" cy="3016034"/>
            <wp:effectExtent l="0" t="0" r="0" b="0"/>
            <wp:docPr id="93010654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06544" name="Picture 1" descr="A table with numbers and symbols&#10;&#10;Description automatically generated"/>
                    <pic:cNvPicPr/>
                  </pic:nvPicPr>
                  <pic:blipFill>
                    <a:blip r:embed="rId18"/>
                    <a:stretch>
                      <a:fillRect/>
                    </a:stretch>
                  </pic:blipFill>
                  <pic:spPr>
                    <a:xfrm>
                      <a:off x="0" y="0"/>
                      <a:ext cx="5659403" cy="3057805"/>
                    </a:xfrm>
                    <a:prstGeom prst="rect">
                      <a:avLst/>
                    </a:prstGeom>
                  </pic:spPr>
                </pic:pic>
              </a:graphicData>
            </a:graphic>
          </wp:inline>
        </w:drawing>
      </w:r>
    </w:p>
    <w:p w14:paraId="3C9092A7" w14:textId="10FAED2B" w:rsidR="00C329B9" w:rsidRDefault="00C329B9" w:rsidP="00C329B9">
      <w:pPr>
        <w:pStyle w:val="Caption"/>
        <w:jc w:val="center"/>
      </w:pPr>
      <w:bookmarkStart w:id="16" w:name="_Toc152254599"/>
      <w:r>
        <w:t xml:space="preserve">Table </w:t>
      </w:r>
      <w:r>
        <w:fldChar w:fldCharType="begin"/>
      </w:r>
      <w:r>
        <w:instrText xml:space="preserve"> SEQ Table \* ARABIC </w:instrText>
      </w:r>
      <w:r>
        <w:fldChar w:fldCharType="separate"/>
      </w:r>
      <w:r>
        <w:rPr>
          <w:noProof/>
        </w:rPr>
        <w:t>3</w:t>
      </w:r>
      <w:r>
        <w:fldChar w:fldCharType="end"/>
      </w:r>
      <w:r>
        <w:t xml:space="preserve">: </w:t>
      </w:r>
      <w:r w:rsidRPr="005E05C2">
        <w:t xml:space="preserve">Exploratory </w:t>
      </w:r>
      <w:r>
        <w:t>statistics</w:t>
      </w:r>
      <w:r w:rsidRPr="005E05C2">
        <w:t xml:space="preserve"> </w:t>
      </w:r>
      <w:r>
        <w:t>of</w:t>
      </w:r>
      <w:r w:rsidRPr="005E05C2">
        <w:t xml:space="preserve"> </w:t>
      </w:r>
      <w:r>
        <w:t>ratings</w:t>
      </w:r>
      <w:r w:rsidRPr="005E05C2">
        <w:t xml:space="preserve"> dataset</w:t>
      </w:r>
      <w:bookmarkEnd w:id="16"/>
    </w:p>
    <w:p w14:paraId="676B859C" w14:textId="3FCCFD80" w:rsidR="00C329B9" w:rsidRDefault="00E83639" w:rsidP="00E83639">
      <w:pPr>
        <w:keepNext/>
        <w:jc w:val="center"/>
      </w:pPr>
      <w:r w:rsidRPr="00E83639">
        <w:lastRenderedPageBreak/>
        <w:drawing>
          <wp:inline distT="0" distB="0" distL="0" distR="0" wp14:anchorId="1F5EB64E" wp14:editId="28F450D0">
            <wp:extent cx="5943600" cy="406400"/>
            <wp:effectExtent l="0" t="0" r="0" b="0"/>
            <wp:docPr id="27226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60359" name=""/>
                    <pic:cNvPicPr/>
                  </pic:nvPicPr>
                  <pic:blipFill>
                    <a:blip r:embed="rId19"/>
                    <a:stretch>
                      <a:fillRect/>
                    </a:stretch>
                  </pic:blipFill>
                  <pic:spPr>
                    <a:xfrm>
                      <a:off x="0" y="0"/>
                      <a:ext cx="5943600" cy="406400"/>
                    </a:xfrm>
                    <a:prstGeom prst="rect">
                      <a:avLst/>
                    </a:prstGeom>
                  </pic:spPr>
                </pic:pic>
              </a:graphicData>
            </a:graphic>
          </wp:inline>
        </w:drawing>
      </w:r>
      <w:r w:rsidR="00C329B9" w:rsidRPr="00C329B9">
        <w:drawing>
          <wp:inline distT="0" distB="0" distL="0" distR="0" wp14:anchorId="3BF0BE5A" wp14:editId="29297788">
            <wp:extent cx="4022028" cy="2817628"/>
            <wp:effectExtent l="0" t="0" r="4445" b="1905"/>
            <wp:docPr id="448189139"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9139" name="Picture 1" descr="A table of numbers and symbols&#10;&#10;Description automatically generated"/>
                    <pic:cNvPicPr/>
                  </pic:nvPicPr>
                  <pic:blipFill>
                    <a:blip r:embed="rId20"/>
                    <a:stretch>
                      <a:fillRect/>
                    </a:stretch>
                  </pic:blipFill>
                  <pic:spPr>
                    <a:xfrm>
                      <a:off x="0" y="0"/>
                      <a:ext cx="4052407" cy="2838910"/>
                    </a:xfrm>
                    <a:prstGeom prst="rect">
                      <a:avLst/>
                    </a:prstGeom>
                  </pic:spPr>
                </pic:pic>
              </a:graphicData>
            </a:graphic>
          </wp:inline>
        </w:drawing>
      </w:r>
    </w:p>
    <w:p w14:paraId="1A8220B9" w14:textId="528C8515" w:rsidR="00C329B9" w:rsidRDefault="00C329B9" w:rsidP="00C329B9">
      <w:pPr>
        <w:pStyle w:val="Caption"/>
        <w:jc w:val="center"/>
      </w:pPr>
      <w:bookmarkStart w:id="17" w:name="_Toc152254600"/>
      <w:r>
        <w:t xml:space="preserve">Table </w:t>
      </w:r>
      <w:r>
        <w:fldChar w:fldCharType="begin"/>
      </w:r>
      <w:r>
        <w:instrText xml:space="preserve"> SEQ Table \* ARABIC </w:instrText>
      </w:r>
      <w:r>
        <w:fldChar w:fldCharType="separate"/>
      </w:r>
      <w:r>
        <w:rPr>
          <w:noProof/>
        </w:rPr>
        <w:t>4</w:t>
      </w:r>
      <w:r>
        <w:fldChar w:fldCharType="end"/>
      </w:r>
      <w:r>
        <w:t>:</w:t>
      </w:r>
      <w:r w:rsidRPr="00C329B9">
        <w:t xml:space="preserve"> </w:t>
      </w:r>
      <w:r w:rsidRPr="005E05C2">
        <w:t xml:space="preserve">Exploratory </w:t>
      </w:r>
      <w:r>
        <w:t>statistics</w:t>
      </w:r>
      <w:r w:rsidRPr="005E05C2">
        <w:t xml:space="preserve"> </w:t>
      </w:r>
      <w:r>
        <w:t>of</w:t>
      </w:r>
      <w:r w:rsidRPr="005E05C2">
        <w:t xml:space="preserve"> </w:t>
      </w:r>
      <w:r>
        <w:t>links</w:t>
      </w:r>
      <w:r w:rsidRPr="005E05C2">
        <w:t xml:space="preserve"> dataset</w:t>
      </w:r>
      <w:bookmarkEnd w:id="17"/>
    </w:p>
    <w:p w14:paraId="48D1BD94" w14:textId="44B53E2B" w:rsidR="003B7FAD" w:rsidRDefault="003B7FAD" w:rsidP="00AB26A9">
      <w:pPr>
        <w:pStyle w:val="Heading4"/>
      </w:pPr>
      <w:r>
        <w:t>Data Processing:</w:t>
      </w:r>
    </w:p>
    <w:p w14:paraId="723EE730" w14:textId="77777777" w:rsidR="0086309E" w:rsidRDefault="0086309E" w:rsidP="0086309E">
      <w:r>
        <w:t>Business Rule: Ensure data integrity by merging datasets and handling missing values for comprehensive analysis and feature engineering of datasets to prepare for building recommender systems.</w:t>
      </w:r>
    </w:p>
    <w:p w14:paraId="3162AF42" w14:textId="597A0F1B" w:rsidR="003B7FAD" w:rsidRDefault="003D25C0" w:rsidP="00AB26A9">
      <w:r>
        <w:t xml:space="preserve">Activities: </w:t>
      </w:r>
      <w:r w:rsidR="003B7FAD">
        <w:t xml:space="preserve">The initial phase included merging, </w:t>
      </w:r>
      <w:proofErr w:type="gramStart"/>
      <w:r w:rsidR="003B7FAD">
        <w:t>cleaning</w:t>
      </w:r>
      <w:proofErr w:type="gramEnd"/>
      <w:r w:rsidR="009B7745">
        <w:t xml:space="preserve"> and </w:t>
      </w:r>
      <w:r w:rsidR="003B7FAD">
        <w:t>feature engineering of datasets to prepare for building recommender systems</w:t>
      </w:r>
      <w:r w:rsidR="009B7745">
        <w:t xml:space="preserve"> such as </w:t>
      </w:r>
      <w:r w:rsidR="009B7745" w:rsidRPr="009B7745">
        <w:t>train-test splitting for model evaluation</w:t>
      </w:r>
      <w:r w:rsidR="00531BE7">
        <w:t>.</w:t>
      </w:r>
    </w:p>
    <w:p w14:paraId="6B639A33" w14:textId="1CC6F8A0" w:rsidR="00E2670A" w:rsidRDefault="00E2670A" w:rsidP="00AB26A9">
      <w:r>
        <w:t xml:space="preserve">Following python codes were utilized </w:t>
      </w:r>
      <w:r w:rsidRPr="00E2670A">
        <w:t xml:space="preserve">or merging the data, cleaning the combined data, feature engineering, and train-test splitting for model evaluation, creating a user-item matrix for collaborative </w:t>
      </w:r>
      <w:proofErr w:type="gramStart"/>
      <w:r w:rsidRPr="00E2670A">
        <w:t>filtering</w:t>
      </w:r>
      <w:proofErr w:type="gramEnd"/>
      <w:r w:rsidRPr="00E2670A">
        <w:t xml:space="preserve"> and converting the matrix into a sparse format suitable for further processing in collaborative filtering algorithms.</w:t>
      </w:r>
    </w:p>
    <w:p w14:paraId="5E21C041"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007332" w:themeColor="accent6" w:themeShade="BF"/>
          <w:sz w:val="20"/>
          <w:szCs w:val="20"/>
        </w:rPr>
      </w:pPr>
      <w:r w:rsidRPr="00FC54B9">
        <w:rPr>
          <w:rFonts w:ascii="Courier New" w:hAnsi="Courier New" w:cs="Courier New"/>
          <w:i/>
          <w:iCs/>
          <w:color w:val="007332" w:themeColor="accent6" w:themeShade="BF"/>
          <w:sz w:val="20"/>
          <w:szCs w:val="20"/>
        </w:rPr>
        <w:t># Combining the 'tags' DataFrame with the 'movies' DataFrame based on the 'movieId' column using a left join, thus adding tag-related information to the movies dataset.</w:t>
      </w:r>
    </w:p>
    <w:p w14:paraId="4FD95F52"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r w:rsidRPr="00FC54B9">
        <w:rPr>
          <w:rFonts w:ascii="Courier New" w:hAnsi="Courier New" w:cs="Courier New"/>
          <w:color w:val="212121"/>
          <w:sz w:val="20"/>
          <w:szCs w:val="20"/>
        </w:rPr>
        <w:t xml:space="preserve">movies </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 xml:space="preserve"> pd</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merge(movies, tags, on</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'movieId', how</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'left')</w:t>
      </w:r>
    </w:p>
    <w:p w14:paraId="612AA13B"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p>
    <w:p w14:paraId="3B784979"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r w:rsidRPr="00FC54B9">
        <w:rPr>
          <w:rFonts w:ascii="Courier New" w:hAnsi="Courier New" w:cs="Courier New"/>
          <w:i/>
          <w:iCs/>
          <w:color w:val="007332" w:themeColor="accent6" w:themeShade="BF"/>
          <w:sz w:val="20"/>
          <w:szCs w:val="20"/>
        </w:rPr>
        <w:t># To merge the 'links' DataFrame with the 'movies' DataFrame based on the 'movieId' column using a left join, thus incorporating links-related information into the movies dataset.</w:t>
      </w:r>
    </w:p>
    <w:p w14:paraId="10A77629"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r w:rsidRPr="00FC54B9">
        <w:rPr>
          <w:rFonts w:ascii="Courier New" w:hAnsi="Courier New" w:cs="Courier New"/>
          <w:color w:val="212121"/>
          <w:sz w:val="20"/>
          <w:szCs w:val="20"/>
        </w:rPr>
        <w:t xml:space="preserve">movies </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 xml:space="preserve"> pd</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merge(movies, links, on</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'movieId', how</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'left')</w:t>
      </w:r>
    </w:p>
    <w:p w14:paraId="036CB626"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007332" w:themeColor="accent6" w:themeShade="BF"/>
          <w:sz w:val="20"/>
          <w:szCs w:val="20"/>
        </w:rPr>
      </w:pPr>
    </w:p>
    <w:p w14:paraId="7C948C91"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007332" w:themeColor="accent6" w:themeShade="BF"/>
          <w:sz w:val="20"/>
          <w:szCs w:val="20"/>
        </w:rPr>
      </w:pPr>
      <w:r w:rsidRPr="00FC54B9">
        <w:rPr>
          <w:rFonts w:ascii="Courier New" w:hAnsi="Courier New" w:cs="Courier New"/>
          <w:i/>
          <w:iCs/>
          <w:color w:val="007332" w:themeColor="accent6" w:themeShade="BF"/>
          <w:sz w:val="20"/>
          <w:szCs w:val="20"/>
        </w:rPr>
        <w:t># To Clean NaN values in tags, genres, and IMDbId columns by filling in missing values in the 'tag' column with empty strings.</w:t>
      </w:r>
    </w:p>
    <w:p w14:paraId="69E1A2CA"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r w:rsidRPr="00FC54B9">
        <w:rPr>
          <w:rFonts w:ascii="Courier New" w:hAnsi="Courier New" w:cs="Courier New"/>
          <w:color w:val="212121"/>
          <w:sz w:val="20"/>
          <w:szCs w:val="20"/>
        </w:rPr>
        <w:t xml:space="preserve">movies['tag'] </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 xml:space="preserve"> movies['tag']</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fillna('')</w:t>
      </w:r>
    </w:p>
    <w:p w14:paraId="102F12DA"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p>
    <w:p w14:paraId="78F2E525" w14:textId="5AFEEC04"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007332" w:themeColor="accent6" w:themeShade="BF"/>
          <w:sz w:val="20"/>
          <w:szCs w:val="20"/>
        </w:rPr>
      </w:pPr>
      <w:r w:rsidRPr="00FC54B9">
        <w:rPr>
          <w:rFonts w:ascii="Courier New" w:hAnsi="Courier New" w:cs="Courier New"/>
          <w:i/>
          <w:iCs/>
          <w:color w:val="007332" w:themeColor="accent6" w:themeShade="BF"/>
          <w:sz w:val="20"/>
          <w:szCs w:val="20"/>
        </w:rPr>
        <w:lastRenderedPageBreak/>
        <w:t xml:space="preserve"># To modify the 'genres' column by replacing the '|' separator with a space </w:t>
      </w:r>
      <w:r w:rsidR="004054A2" w:rsidRPr="00FC54B9">
        <w:rPr>
          <w:rFonts w:ascii="Courier New" w:hAnsi="Courier New" w:cs="Courier New"/>
          <w:i/>
          <w:iCs/>
          <w:color w:val="007332" w:themeColor="accent6" w:themeShade="BF"/>
          <w:sz w:val="20"/>
          <w:szCs w:val="20"/>
        </w:rPr>
        <w:t>and</w:t>
      </w:r>
      <w:r w:rsidRPr="00FC54B9">
        <w:rPr>
          <w:rFonts w:ascii="Courier New" w:hAnsi="Courier New" w:cs="Courier New"/>
          <w:i/>
          <w:iCs/>
          <w:color w:val="007332" w:themeColor="accent6" w:themeShade="BF"/>
          <w:sz w:val="20"/>
          <w:szCs w:val="20"/>
        </w:rPr>
        <w:t xml:space="preserve"> create a new 'features' column in the movies dataset by combining 'genres' and 'tag' information.</w:t>
      </w:r>
    </w:p>
    <w:p w14:paraId="194DC63D"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r w:rsidRPr="00FC54B9">
        <w:rPr>
          <w:rFonts w:ascii="Courier New" w:hAnsi="Courier New" w:cs="Courier New"/>
          <w:color w:val="212121"/>
          <w:sz w:val="20"/>
          <w:szCs w:val="20"/>
        </w:rPr>
        <w:t xml:space="preserve">movies['genres'] </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 xml:space="preserve"> movies['genres']</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str</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replace('|', ' ')</w:t>
      </w:r>
    </w:p>
    <w:p w14:paraId="57BAC722"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p>
    <w:p w14:paraId="33764D4D"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007332" w:themeColor="accent6" w:themeShade="BF"/>
          <w:sz w:val="20"/>
          <w:szCs w:val="20"/>
        </w:rPr>
      </w:pPr>
      <w:r w:rsidRPr="00FC54B9">
        <w:rPr>
          <w:rFonts w:ascii="Courier New" w:hAnsi="Courier New" w:cs="Courier New"/>
          <w:i/>
          <w:iCs/>
          <w:color w:val="007332" w:themeColor="accent6" w:themeShade="BF"/>
          <w:sz w:val="20"/>
          <w:szCs w:val="20"/>
        </w:rPr>
        <w:t># To combine relevant information for movie features</w:t>
      </w:r>
    </w:p>
    <w:p w14:paraId="5C8056AB"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r w:rsidRPr="00FC54B9">
        <w:rPr>
          <w:rFonts w:ascii="Courier New" w:hAnsi="Courier New" w:cs="Courier New"/>
          <w:color w:val="212121"/>
          <w:sz w:val="20"/>
          <w:szCs w:val="20"/>
        </w:rPr>
        <w:t xml:space="preserve">movies['features'] </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 xml:space="preserve"> movies['genres'] </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 xml:space="preserve"> ' ' </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 xml:space="preserve"> movies['tag']</w:t>
      </w:r>
    </w:p>
    <w:p w14:paraId="4289B3D7"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p>
    <w:p w14:paraId="37C51127"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007332" w:themeColor="accent6" w:themeShade="BF"/>
          <w:sz w:val="20"/>
          <w:szCs w:val="20"/>
        </w:rPr>
      </w:pPr>
      <w:r w:rsidRPr="00FC54B9">
        <w:rPr>
          <w:rFonts w:ascii="Courier New" w:hAnsi="Courier New" w:cs="Courier New"/>
          <w:i/>
          <w:iCs/>
          <w:color w:val="007332" w:themeColor="accent6" w:themeShade="BF"/>
          <w:sz w:val="20"/>
          <w:szCs w:val="20"/>
        </w:rPr>
        <w:t># To split data into training and test sets for collaborative filtering</w:t>
      </w:r>
    </w:p>
    <w:p w14:paraId="1E2FDB0A"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r w:rsidRPr="00FC54B9">
        <w:rPr>
          <w:rFonts w:ascii="Courier New" w:hAnsi="Courier New" w:cs="Courier New"/>
          <w:color w:val="212121"/>
          <w:sz w:val="20"/>
          <w:szCs w:val="20"/>
        </w:rPr>
        <w:t xml:space="preserve">train_data, test_data </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 xml:space="preserve"> train_test_split(ratings, test_size</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0.2, random_state</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42)</w:t>
      </w:r>
    </w:p>
    <w:p w14:paraId="2CF2C841"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p>
    <w:p w14:paraId="78F9333C"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007332" w:themeColor="accent6" w:themeShade="BF"/>
          <w:sz w:val="20"/>
          <w:szCs w:val="20"/>
        </w:rPr>
      </w:pPr>
      <w:r w:rsidRPr="00FC54B9">
        <w:rPr>
          <w:rFonts w:ascii="Courier New" w:hAnsi="Courier New" w:cs="Courier New"/>
          <w:i/>
          <w:iCs/>
          <w:color w:val="007332" w:themeColor="accent6" w:themeShade="BF"/>
          <w:sz w:val="20"/>
          <w:szCs w:val="20"/>
        </w:rPr>
        <w:t># To create a user-item matrix for collaborative filtering</w:t>
      </w:r>
    </w:p>
    <w:p w14:paraId="0B2F8BE5"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r w:rsidRPr="00FC54B9">
        <w:rPr>
          <w:rFonts w:ascii="Courier New" w:hAnsi="Courier New" w:cs="Courier New"/>
          <w:color w:val="212121"/>
          <w:sz w:val="20"/>
          <w:szCs w:val="20"/>
        </w:rPr>
        <w:t xml:space="preserve">train_user_item_matrix </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 xml:space="preserve"> train_data</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pivot_table(index</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'userId', columns</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'movieId', values</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'rating')</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fillna(0)</w:t>
      </w:r>
    </w:p>
    <w:p w14:paraId="3A1696D9"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p>
    <w:p w14:paraId="0FA5E7B0" w14:textId="77777777" w:rsidR="00FC54B9"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007332" w:themeColor="accent6" w:themeShade="BF"/>
          <w:sz w:val="20"/>
          <w:szCs w:val="20"/>
        </w:rPr>
      </w:pPr>
      <w:r w:rsidRPr="00FC54B9">
        <w:rPr>
          <w:rFonts w:ascii="Courier New" w:hAnsi="Courier New" w:cs="Courier New"/>
          <w:i/>
          <w:iCs/>
          <w:color w:val="007332" w:themeColor="accent6" w:themeShade="BF"/>
          <w:sz w:val="20"/>
          <w:szCs w:val="20"/>
        </w:rPr>
        <w:t># To convert the DataFrame into a sparse matrix</w:t>
      </w:r>
    </w:p>
    <w:p w14:paraId="09FFCB22" w14:textId="1F9D6DE4" w:rsidR="006F0F3D" w:rsidRPr="00FC54B9" w:rsidRDefault="00FC54B9" w:rsidP="00FC54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212121"/>
          <w:sz w:val="20"/>
          <w:szCs w:val="20"/>
        </w:rPr>
      </w:pPr>
      <w:r w:rsidRPr="00FC54B9">
        <w:rPr>
          <w:rFonts w:ascii="Courier New" w:hAnsi="Courier New" w:cs="Courier New"/>
          <w:color w:val="212121"/>
          <w:sz w:val="20"/>
          <w:szCs w:val="20"/>
        </w:rPr>
        <w:t xml:space="preserve">train_user_item_matrix_sparse </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 xml:space="preserve"> csr_matrix(train_user_item_matrix</w:t>
      </w:r>
      <w:r w:rsidRPr="00FC54B9">
        <w:rPr>
          <w:rFonts w:ascii="Courier New" w:hAnsi="Courier New" w:cs="Courier New"/>
          <w:b/>
          <w:bCs/>
          <w:color w:val="212121"/>
          <w:sz w:val="20"/>
          <w:szCs w:val="20"/>
        </w:rPr>
        <w:t>.</w:t>
      </w:r>
      <w:r w:rsidRPr="00FC54B9">
        <w:rPr>
          <w:rFonts w:ascii="Courier New" w:hAnsi="Courier New" w:cs="Courier New"/>
          <w:color w:val="212121"/>
          <w:sz w:val="20"/>
          <w:szCs w:val="20"/>
        </w:rPr>
        <w:t>values)</w:t>
      </w:r>
    </w:p>
    <w:p w14:paraId="24556705" w14:textId="44EF8CAA" w:rsidR="00E2670A" w:rsidRDefault="006F0F3D" w:rsidP="006F0F3D">
      <w:pPr>
        <w:pStyle w:val="Caption"/>
        <w:jc w:val="center"/>
      </w:pPr>
      <w:bookmarkStart w:id="18" w:name="_Toc152254586"/>
      <w:r>
        <w:t xml:space="preserve">Figure </w:t>
      </w:r>
      <w:r>
        <w:fldChar w:fldCharType="begin"/>
      </w:r>
      <w:r>
        <w:instrText xml:space="preserve"> SEQ Figure \* ARABIC </w:instrText>
      </w:r>
      <w:r>
        <w:fldChar w:fldCharType="separate"/>
      </w:r>
      <w:r w:rsidR="001C5D6F">
        <w:rPr>
          <w:noProof/>
        </w:rPr>
        <w:t>1</w:t>
      </w:r>
      <w:r>
        <w:fldChar w:fldCharType="end"/>
      </w:r>
      <w:r>
        <w:t>:Python codes for data processing</w:t>
      </w:r>
      <w:bookmarkEnd w:id="18"/>
    </w:p>
    <w:p w14:paraId="5C94AB30" w14:textId="2454B460" w:rsidR="003B7FAD" w:rsidRDefault="003B7FAD" w:rsidP="00AB26A9">
      <w:pPr>
        <w:pStyle w:val="Heading4"/>
      </w:pPr>
      <w:r>
        <w:t>Collaborative Filtering:</w:t>
      </w:r>
    </w:p>
    <w:p w14:paraId="2D77C7CF" w14:textId="77777777" w:rsidR="007D5F55" w:rsidRDefault="007D5F55" w:rsidP="007D5F55">
      <w:r>
        <w:t>Business Rule: Develop models leveraging user-item interactions to offer personalized recommendations.</w:t>
      </w:r>
    </w:p>
    <w:p w14:paraId="4E782CE6" w14:textId="745EEEF7" w:rsidR="003B7FAD" w:rsidRDefault="003D25C0" w:rsidP="00AB26A9">
      <w:r>
        <w:t xml:space="preserve">Activities: </w:t>
      </w:r>
      <w:r w:rsidR="003B7FAD">
        <w:t>Creating user-item matrices, performing matrix factorization using SVD, and generating predicted ratings for collaborative recommendations. The focus was on personalizing recommendations based on user-item interactions.</w:t>
      </w:r>
    </w:p>
    <w:p w14:paraId="6199CA43" w14:textId="4B605044" w:rsidR="00773D33" w:rsidRDefault="00773D33" w:rsidP="00AB26A9">
      <w:r w:rsidRPr="00773D33">
        <w:t xml:space="preserve">The following codes </w:t>
      </w:r>
      <w:r>
        <w:t>were</w:t>
      </w:r>
      <w:r w:rsidRPr="00773D33">
        <w:t xml:space="preserve"> be used to perform matrix factorization using SVD to decompose the user-item interaction matrix into latent factors and reconstruct the matrix to predict ratings for items that users have not rated. The predicted_ratings matrix contains the estimated ratings, which can be further used to generate user recommendations in the collaborative filtering-based recommendation system.</w:t>
      </w:r>
    </w:p>
    <w:p w14:paraId="658AE0CC" w14:textId="77777777" w:rsidR="006F0F3D" w:rsidRDefault="00773D33" w:rsidP="006F0F3D">
      <w:pPr>
        <w:keepNext/>
      </w:pPr>
      <w:r w:rsidRPr="00773D33">
        <w:drawing>
          <wp:inline distT="0" distB="0" distL="0" distR="0" wp14:anchorId="7B8656D4" wp14:editId="62A33F16">
            <wp:extent cx="5943600" cy="807720"/>
            <wp:effectExtent l="0" t="0" r="0" b="5080"/>
            <wp:docPr id="198598634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86346" name="Picture 1" descr="A close-up of a computer code&#10;&#10;Description automatically generated"/>
                    <pic:cNvPicPr/>
                  </pic:nvPicPr>
                  <pic:blipFill>
                    <a:blip r:embed="rId21"/>
                    <a:stretch>
                      <a:fillRect/>
                    </a:stretch>
                  </pic:blipFill>
                  <pic:spPr>
                    <a:xfrm>
                      <a:off x="0" y="0"/>
                      <a:ext cx="5943600" cy="807720"/>
                    </a:xfrm>
                    <a:prstGeom prst="rect">
                      <a:avLst/>
                    </a:prstGeom>
                  </pic:spPr>
                </pic:pic>
              </a:graphicData>
            </a:graphic>
          </wp:inline>
        </w:drawing>
      </w:r>
    </w:p>
    <w:p w14:paraId="3E578CD5" w14:textId="56A2E702" w:rsidR="00773D33" w:rsidRDefault="006F0F3D" w:rsidP="006F0F3D">
      <w:pPr>
        <w:pStyle w:val="Caption"/>
        <w:jc w:val="center"/>
      </w:pPr>
      <w:bookmarkStart w:id="19" w:name="_Toc152254587"/>
      <w:r>
        <w:t xml:space="preserve">Figure </w:t>
      </w:r>
      <w:r>
        <w:fldChar w:fldCharType="begin"/>
      </w:r>
      <w:r>
        <w:instrText xml:space="preserve"> SEQ Figure \* ARABIC </w:instrText>
      </w:r>
      <w:r>
        <w:fldChar w:fldCharType="separate"/>
      </w:r>
      <w:r w:rsidR="001C5D6F">
        <w:rPr>
          <w:noProof/>
        </w:rPr>
        <w:t>2</w:t>
      </w:r>
      <w:r>
        <w:fldChar w:fldCharType="end"/>
      </w:r>
      <w:r>
        <w:t>: Python codes to utilize the matrix factorization.</w:t>
      </w:r>
      <w:bookmarkEnd w:id="19"/>
    </w:p>
    <w:p w14:paraId="59B640A1" w14:textId="403F4080" w:rsidR="00773D33" w:rsidRDefault="00773D33" w:rsidP="00AB26A9">
      <w:r>
        <w:t xml:space="preserve">Then, a </w:t>
      </w:r>
      <w:r w:rsidRPr="00773D33">
        <w:t xml:space="preserve">collaborative_filtering_recommendations function </w:t>
      </w:r>
      <w:r>
        <w:t>was developed to</w:t>
      </w:r>
      <w:r w:rsidRPr="00773D33">
        <w:t xml:space="preserve"> generate movie recommendations for a specific user by utilizing predicted ratings from a collaborative filtering model.</w:t>
      </w:r>
    </w:p>
    <w:p w14:paraId="5C4C1543" w14:textId="7EC4EF41" w:rsidR="006F0F3D" w:rsidRDefault="00FC54B9" w:rsidP="006F0F3D">
      <w:pPr>
        <w:keepNext/>
      </w:pPr>
      <w:r w:rsidRPr="00FC54B9">
        <w:lastRenderedPageBreak/>
        <w:drawing>
          <wp:inline distT="0" distB="0" distL="0" distR="0" wp14:anchorId="3D98A8A3" wp14:editId="79CAA029">
            <wp:extent cx="5943600" cy="2860040"/>
            <wp:effectExtent l="0" t="0" r="0" b="0"/>
            <wp:docPr id="2063509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0966" name="Picture 1" descr="A screenshot of a computer program&#10;&#10;Description automatically generated"/>
                    <pic:cNvPicPr/>
                  </pic:nvPicPr>
                  <pic:blipFill>
                    <a:blip r:embed="rId22"/>
                    <a:stretch>
                      <a:fillRect/>
                    </a:stretch>
                  </pic:blipFill>
                  <pic:spPr>
                    <a:xfrm>
                      <a:off x="0" y="0"/>
                      <a:ext cx="5943600" cy="2860040"/>
                    </a:xfrm>
                    <a:prstGeom prst="rect">
                      <a:avLst/>
                    </a:prstGeom>
                  </pic:spPr>
                </pic:pic>
              </a:graphicData>
            </a:graphic>
          </wp:inline>
        </w:drawing>
      </w:r>
    </w:p>
    <w:p w14:paraId="195D7439" w14:textId="430246F7" w:rsidR="00773D33" w:rsidRDefault="006F0F3D" w:rsidP="006F0F3D">
      <w:pPr>
        <w:pStyle w:val="Caption"/>
        <w:jc w:val="center"/>
      </w:pPr>
      <w:bookmarkStart w:id="20" w:name="_Toc152254588"/>
      <w:r>
        <w:t xml:space="preserve">Figure </w:t>
      </w:r>
      <w:r>
        <w:fldChar w:fldCharType="begin"/>
      </w:r>
      <w:r>
        <w:instrText xml:space="preserve"> SEQ Figure \* ARABIC </w:instrText>
      </w:r>
      <w:r>
        <w:fldChar w:fldCharType="separate"/>
      </w:r>
      <w:r w:rsidR="001C5D6F">
        <w:rPr>
          <w:noProof/>
        </w:rPr>
        <w:t>3</w:t>
      </w:r>
      <w:r>
        <w:fldChar w:fldCharType="end"/>
      </w:r>
      <w:r>
        <w:t xml:space="preserve">: </w:t>
      </w:r>
      <w:r w:rsidR="00B0060A">
        <w:t>Codes for d</w:t>
      </w:r>
      <w:r>
        <w:t xml:space="preserve">eveloping </w:t>
      </w:r>
      <w:r w:rsidR="000B6A7B">
        <w:t>a</w:t>
      </w:r>
      <w:r>
        <w:t xml:space="preserve"> function for collaborative filtering </w:t>
      </w:r>
      <w:r w:rsidR="004054A2">
        <w:t>recommendations.</w:t>
      </w:r>
      <w:bookmarkEnd w:id="20"/>
    </w:p>
    <w:p w14:paraId="2AFDA3CB" w14:textId="155DD8C9" w:rsidR="003B7FAD" w:rsidRDefault="003B7FAD" w:rsidP="00AB26A9">
      <w:pPr>
        <w:pStyle w:val="Heading4"/>
      </w:pPr>
      <w:r>
        <w:t>Content-Based Filtering:</w:t>
      </w:r>
    </w:p>
    <w:p w14:paraId="154B479D" w14:textId="77777777" w:rsidR="007D5F55" w:rsidRDefault="007D5F55" w:rsidP="007D5F55">
      <w:r>
        <w:t>Business Rule: Recommend similar items based on content features like genres and tags.</w:t>
      </w:r>
    </w:p>
    <w:p w14:paraId="5F817E15" w14:textId="79027D3A" w:rsidR="003B7FAD" w:rsidRDefault="003D25C0" w:rsidP="00AB26A9">
      <w:r>
        <w:t xml:space="preserve">Activities: </w:t>
      </w:r>
      <w:r w:rsidR="003B7FAD">
        <w:t>TF-IDF is utilized to compute movie features, calculate cosine similarity for content-based recommendations, and identify similar movies based on genres and tags.</w:t>
      </w:r>
    </w:p>
    <w:p w14:paraId="36B1E9A9" w14:textId="1F727F6C" w:rsidR="00A55FE9" w:rsidRDefault="00A55FE9" w:rsidP="00A55FE9">
      <w:r>
        <w:t>First, a</w:t>
      </w:r>
      <w:r>
        <w:t xml:space="preserve"> similarity matrix </w:t>
      </w:r>
      <w:r>
        <w:t xml:space="preserve">was created </w:t>
      </w:r>
      <w:r>
        <w:t xml:space="preserve">using cosine similarity for content-based movie recommendations, employing TF-IDF to compute movie features. </w:t>
      </w:r>
      <w:r>
        <w:t>Then, u</w:t>
      </w:r>
      <w:r>
        <w:t>sing TfidfVectorizer to compute a TF-IDF matrix (tfidf_matrix) representing movie features (genres and tags) and calculating a similarity matrix (item_similarity) using cosine similarity between movies based on their feature vectors</w:t>
      </w:r>
      <w:r w:rsidR="00DE2B29">
        <w:t>.</w:t>
      </w:r>
    </w:p>
    <w:p w14:paraId="3711ED1E" w14:textId="77777777" w:rsidR="006F0F3D" w:rsidRDefault="00DE2B29" w:rsidP="006F0F3D">
      <w:pPr>
        <w:keepNext/>
      </w:pPr>
      <w:r w:rsidRPr="00DE2B29">
        <w:drawing>
          <wp:inline distT="0" distB="0" distL="0" distR="0" wp14:anchorId="0D5AAF13" wp14:editId="3FB50AF7">
            <wp:extent cx="5943600" cy="706755"/>
            <wp:effectExtent l="0" t="0" r="0" b="4445"/>
            <wp:docPr id="82704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42620" name=""/>
                    <pic:cNvPicPr/>
                  </pic:nvPicPr>
                  <pic:blipFill>
                    <a:blip r:embed="rId23"/>
                    <a:stretch>
                      <a:fillRect/>
                    </a:stretch>
                  </pic:blipFill>
                  <pic:spPr>
                    <a:xfrm>
                      <a:off x="0" y="0"/>
                      <a:ext cx="5943600" cy="706755"/>
                    </a:xfrm>
                    <a:prstGeom prst="rect">
                      <a:avLst/>
                    </a:prstGeom>
                  </pic:spPr>
                </pic:pic>
              </a:graphicData>
            </a:graphic>
          </wp:inline>
        </w:drawing>
      </w:r>
    </w:p>
    <w:p w14:paraId="65BBD230" w14:textId="0D8AACAA" w:rsidR="00DE2B29" w:rsidRDefault="006F0F3D" w:rsidP="006F0F3D">
      <w:pPr>
        <w:pStyle w:val="Caption"/>
        <w:jc w:val="center"/>
      </w:pPr>
      <w:bookmarkStart w:id="21" w:name="_Toc152254589"/>
      <w:r>
        <w:t xml:space="preserve">Figure </w:t>
      </w:r>
      <w:r>
        <w:fldChar w:fldCharType="begin"/>
      </w:r>
      <w:r>
        <w:instrText xml:space="preserve"> SEQ Figure \* ARABIC </w:instrText>
      </w:r>
      <w:r>
        <w:fldChar w:fldCharType="separate"/>
      </w:r>
      <w:r w:rsidR="001C5D6F">
        <w:rPr>
          <w:noProof/>
        </w:rPr>
        <w:t>4</w:t>
      </w:r>
      <w:r>
        <w:fldChar w:fldCharType="end"/>
      </w:r>
      <w:r>
        <w:t xml:space="preserve">: Codes for Similarity matrix using cosine similarity for content-based </w:t>
      </w:r>
      <w:r w:rsidR="004054A2">
        <w:t>filtering.</w:t>
      </w:r>
      <w:bookmarkEnd w:id="21"/>
    </w:p>
    <w:p w14:paraId="3A4AACBA" w14:textId="0CBCAF97" w:rsidR="00DE2B29" w:rsidRDefault="00DE2B29" w:rsidP="00A55FE9">
      <w:r>
        <w:t xml:space="preserve">In the next step </w:t>
      </w:r>
      <w:r w:rsidRPr="00DE2B29">
        <w:t>the content_based_recommendations function</w:t>
      </w:r>
      <w:r>
        <w:t xml:space="preserve"> was developed </w:t>
      </w:r>
      <w:r w:rsidRPr="00DE2B29">
        <w:t>which takes a movie title as input to identify its index in the movie dataset, retrieves similarity scores from the similarity matrix, determines similar movies based on scores, and returns a selection of similar movies based on content similarity.</w:t>
      </w:r>
    </w:p>
    <w:p w14:paraId="1DCE769F" w14:textId="74BB467C" w:rsidR="006F0F3D" w:rsidRDefault="00FC54B9" w:rsidP="006F0F3D">
      <w:pPr>
        <w:keepNext/>
      </w:pPr>
      <w:r w:rsidRPr="00FC54B9">
        <w:lastRenderedPageBreak/>
        <w:drawing>
          <wp:inline distT="0" distB="0" distL="0" distR="0" wp14:anchorId="4F8BE9EC" wp14:editId="31E1AB6E">
            <wp:extent cx="5943600" cy="854710"/>
            <wp:effectExtent l="0" t="0" r="0" b="0"/>
            <wp:docPr id="3488028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02867" name="Picture 1" descr="A screenshot of a computer code&#10;&#10;Description automatically generated"/>
                    <pic:cNvPicPr/>
                  </pic:nvPicPr>
                  <pic:blipFill>
                    <a:blip r:embed="rId24"/>
                    <a:stretch>
                      <a:fillRect/>
                    </a:stretch>
                  </pic:blipFill>
                  <pic:spPr>
                    <a:xfrm>
                      <a:off x="0" y="0"/>
                      <a:ext cx="5943600" cy="854710"/>
                    </a:xfrm>
                    <a:prstGeom prst="rect">
                      <a:avLst/>
                    </a:prstGeom>
                  </pic:spPr>
                </pic:pic>
              </a:graphicData>
            </a:graphic>
          </wp:inline>
        </w:drawing>
      </w:r>
    </w:p>
    <w:p w14:paraId="12BCC531" w14:textId="698E75DC" w:rsidR="00DE2B29" w:rsidRDefault="006F0F3D" w:rsidP="006F0F3D">
      <w:pPr>
        <w:pStyle w:val="Caption"/>
        <w:jc w:val="center"/>
      </w:pPr>
      <w:bookmarkStart w:id="22" w:name="_Toc152254590"/>
      <w:r>
        <w:t xml:space="preserve">Figure </w:t>
      </w:r>
      <w:r>
        <w:fldChar w:fldCharType="begin"/>
      </w:r>
      <w:r>
        <w:instrText xml:space="preserve"> SEQ Figure \* ARABIC </w:instrText>
      </w:r>
      <w:r>
        <w:fldChar w:fldCharType="separate"/>
      </w:r>
      <w:r w:rsidR="001C5D6F">
        <w:rPr>
          <w:noProof/>
        </w:rPr>
        <w:t>5</w:t>
      </w:r>
      <w:r>
        <w:fldChar w:fldCharType="end"/>
      </w:r>
      <w:r>
        <w:t xml:space="preserve">: Codes </w:t>
      </w:r>
      <w:r w:rsidR="000B6A7B">
        <w:t xml:space="preserve">for </w:t>
      </w:r>
      <w:r>
        <w:t xml:space="preserve">developing a function for content-based </w:t>
      </w:r>
      <w:r w:rsidR="004054A2">
        <w:t>recommendation.</w:t>
      </w:r>
      <w:bookmarkEnd w:id="22"/>
    </w:p>
    <w:p w14:paraId="6AE46275" w14:textId="3009E3CF" w:rsidR="003B7FAD" w:rsidRDefault="003B7FAD" w:rsidP="00AB26A9">
      <w:pPr>
        <w:pStyle w:val="Heading4"/>
      </w:pPr>
      <w:r>
        <w:t>Hybrid Filtering:</w:t>
      </w:r>
    </w:p>
    <w:p w14:paraId="1B93ADF7" w14:textId="77777777" w:rsidR="007D5F55" w:rsidRDefault="007D5F55" w:rsidP="007D5F55">
      <w:r>
        <w:t>Business Rule: Combine collaborative and content-based strategies to address different user scenarios and enhance recommendation accuracy.</w:t>
      </w:r>
    </w:p>
    <w:p w14:paraId="56A21E96" w14:textId="6F8B11E1" w:rsidR="003B7FAD" w:rsidRDefault="003D25C0" w:rsidP="00AB26A9">
      <w:r>
        <w:t xml:space="preserve">Activities: </w:t>
      </w:r>
      <w:r w:rsidR="003B7FAD">
        <w:t>The research introduced a hybrid approach merging collaborative and content-based strategies. For new users, content-based recommendations were used; for existing users, a blend of collaborative and content-based suggestions was formulated.</w:t>
      </w:r>
    </w:p>
    <w:p w14:paraId="1E3412E4" w14:textId="5C2E9B6A" w:rsidR="00DE2B29" w:rsidRDefault="00DE2B29" w:rsidP="00AB26A9">
      <w:r>
        <w:t xml:space="preserve">The steps in developing the hybrid functions include the following steps: </w:t>
      </w:r>
    </w:p>
    <w:p w14:paraId="7C3C028C" w14:textId="091D946D" w:rsidR="00DE2B29" w:rsidRDefault="00DE2B29" w:rsidP="00DE2B29">
      <w:r>
        <w:t>Using the hybrid_recommendations function to merge collaborative and content-based movie recommendations and thus combine recommendations from collaborative filtering and content-based filtering methods, then sort and select unique movie suggestions to form a hybrid recommendation list for a given user and a specific movie.</w:t>
      </w:r>
    </w:p>
    <w:p w14:paraId="5999E90A" w14:textId="4ED3D876" w:rsidR="00DE2B29" w:rsidRDefault="00DE2B29" w:rsidP="00DE2B29">
      <w:r>
        <w:t>The hybrid_recommendations_cold_start function is developed to resolve the cold start issue for new users by exclusively relying on content-based recommendations if a user is unique and lacks previous interaction history.</w:t>
      </w:r>
    </w:p>
    <w:p w14:paraId="64034722" w14:textId="30240FEB" w:rsidR="00DE2B29" w:rsidRDefault="00DE2B29" w:rsidP="00DE2B29">
      <w:r>
        <w:t>It combines collaborative filtering with content-based recommendations for existing users, which involves gathering collaborative recommendations based on user behaviour and content-based suggestions for a given movie.</w:t>
      </w:r>
    </w:p>
    <w:p w14:paraId="292C01A9" w14:textId="6CCCD53E" w:rsidR="00DE2B29" w:rsidRDefault="00DE2B29" w:rsidP="00DE2B29">
      <w:r>
        <w:t>These recommendations are merged and sorted into a hybrid list, ensuring that both collaborative and content-based recommendations are considered, addressing the challenge of limited user data for new users and improving recommendation accuracy for existing ones.</w:t>
      </w:r>
    </w:p>
    <w:p w14:paraId="02B80A74" w14:textId="179A1C68" w:rsidR="006F0F3D" w:rsidRDefault="00FC54B9" w:rsidP="006F0F3D">
      <w:pPr>
        <w:keepNext/>
      </w:pPr>
      <w:r w:rsidRPr="00FC54B9">
        <w:lastRenderedPageBreak/>
        <w:drawing>
          <wp:inline distT="0" distB="0" distL="0" distR="0" wp14:anchorId="0E40824C" wp14:editId="2CB3F9CA">
            <wp:extent cx="5943600" cy="2741295"/>
            <wp:effectExtent l="0" t="0" r="0" b="1905"/>
            <wp:docPr id="6874845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84512" name="Picture 1" descr="A screenshot of a computer code&#10;&#10;Description automatically generated"/>
                    <pic:cNvPicPr/>
                  </pic:nvPicPr>
                  <pic:blipFill>
                    <a:blip r:embed="rId25"/>
                    <a:stretch>
                      <a:fillRect/>
                    </a:stretch>
                  </pic:blipFill>
                  <pic:spPr>
                    <a:xfrm>
                      <a:off x="0" y="0"/>
                      <a:ext cx="5943600" cy="2741295"/>
                    </a:xfrm>
                    <a:prstGeom prst="rect">
                      <a:avLst/>
                    </a:prstGeom>
                  </pic:spPr>
                </pic:pic>
              </a:graphicData>
            </a:graphic>
          </wp:inline>
        </w:drawing>
      </w:r>
    </w:p>
    <w:p w14:paraId="387FB3CB" w14:textId="13236CB5" w:rsidR="00DE2B29" w:rsidRDefault="006F0F3D" w:rsidP="006F0F3D">
      <w:pPr>
        <w:pStyle w:val="Caption"/>
        <w:jc w:val="center"/>
      </w:pPr>
      <w:bookmarkStart w:id="23" w:name="_Toc152254591"/>
      <w:r>
        <w:t xml:space="preserve">Figure </w:t>
      </w:r>
      <w:r>
        <w:fldChar w:fldCharType="begin"/>
      </w:r>
      <w:r>
        <w:instrText xml:space="preserve"> SEQ Figure \* ARABIC </w:instrText>
      </w:r>
      <w:r>
        <w:fldChar w:fldCharType="separate"/>
      </w:r>
      <w:r w:rsidR="001C5D6F">
        <w:rPr>
          <w:noProof/>
        </w:rPr>
        <w:t>6</w:t>
      </w:r>
      <w:r>
        <w:fldChar w:fldCharType="end"/>
      </w:r>
      <w:r>
        <w:t xml:space="preserve">: </w:t>
      </w:r>
      <w:r w:rsidRPr="00165516">
        <w:t xml:space="preserve">Codes </w:t>
      </w:r>
      <w:r>
        <w:t xml:space="preserve">for </w:t>
      </w:r>
      <w:r w:rsidRPr="00165516">
        <w:t xml:space="preserve">developing a function for content-based </w:t>
      </w:r>
      <w:r w:rsidR="004054A2" w:rsidRPr="00165516">
        <w:t>recommendation.</w:t>
      </w:r>
      <w:bookmarkEnd w:id="23"/>
    </w:p>
    <w:p w14:paraId="4BABAE00" w14:textId="3FC982F3" w:rsidR="003B7FAD" w:rsidRDefault="003B7FAD" w:rsidP="00AB26A9">
      <w:pPr>
        <w:pStyle w:val="Heading4"/>
      </w:pPr>
      <w:r>
        <w:t>Evaluation Metrics:</w:t>
      </w:r>
    </w:p>
    <w:p w14:paraId="1E3C2FF4" w14:textId="77777777" w:rsidR="007D5F55" w:rsidRDefault="007D5F55" w:rsidP="007D5F55">
      <w:r>
        <w:t>Business Rule: Assess system performance using appropriate evaluation metrics.</w:t>
      </w:r>
    </w:p>
    <w:p w14:paraId="143F15FC" w14:textId="4539CFA9" w:rsidR="003B7FAD" w:rsidRDefault="003D25C0" w:rsidP="00AB26A9">
      <w:r>
        <w:t xml:space="preserve">Activities: </w:t>
      </w:r>
      <w:r w:rsidR="003B7FAD">
        <w:t>Calculation of evaluation metrics, specifically Root Mean Squared Error (RMSE), for collaborative and content-based models, comparing their predictive accuracy against test datasets.</w:t>
      </w:r>
    </w:p>
    <w:p w14:paraId="3F15898C" w14:textId="77777777" w:rsidR="008A3658" w:rsidRDefault="008A3658" w:rsidP="008A3658">
      <w:r>
        <w:t xml:space="preserve">Calculating the Root Mean Squared Error (RMSE) for collaborative filtering predictions by comparing predicted ratings against actual ratings in the test dataset. It iterates through the test interactions, retrieves predicted </w:t>
      </w:r>
      <w:proofErr w:type="gramStart"/>
      <w:r>
        <w:t>ratings</w:t>
      </w:r>
      <w:proofErr w:type="gramEnd"/>
      <w:r>
        <w:t xml:space="preserve"> and computes the RMSE metric to assess the performance of the collaborative filtering model in predicting user-item interactions. </w:t>
      </w:r>
    </w:p>
    <w:p w14:paraId="384A8F22" w14:textId="77777777" w:rsidR="008A3658" w:rsidRDefault="008A3658" w:rsidP="008A3658">
      <w:r w:rsidRPr="000F356D">
        <w:t>A test dataset with 1000 user-item ratings was randomly created from the original data as the first step to calculate RMSE for content-based techniques. Then, a function generated predicted ratings using random values between 1 and 5 for each user-movie pair in the test data to estimate movie ratings based on content-based suggestions. Actual ratings from this test dataset were compared with these predicted ratings. The Root Mean Squared Error (RMSE) was then calculated by measuring the average difference between predicted and actual ratings, revealing how well the content-based method approximated the actual user ratings for movies in the test dataset.</w:t>
      </w:r>
    </w:p>
    <w:p w14:paraId="12D4F9C9" w14:textId="0F7F4061" w:rsidR="008A3658" w:rsidRPr="008A3658" w:rsidRDefault="008A3658" w:rsidP="008A3658">
      <w:r w:rsidRPr="008A3658">
        <w:t>A function was created to assess a hybrid recommendation system's performance using collaborative filtering, content-based, and hybrid recommendations. Predictions were made for each method using user-item interactions from the training and test datasets. The hybrid recommendations were calculated by combining collaborative and content-based methods. The RMSE was computed by comparing the predicted ratings from the hybrid system with the actual ratings in the test dataset, measuring how accurately the hybrid approach approximated user ratings for movies.</w:t>
      </w:r>
    </w:p>
    <w:p w14:paraId="13A23E4C" w14:textId="5CC0624B" w:rsidR="00A3166B" w:rsidRDefault="009F442F" w:rsidP="00AB26A9">
      <w:r>
        <w:lastRenderedPageBreak/>
        <w:t>The following python codes were utilized to develop to calculate the RMSE for collaborative, content-based and hybrid filtering recommendations:</w:t>
      </w:r>
    </w:p>
    <w:p w14:paraId="03A0BCA1" w14:textId="55135F40" w:rsidR="009F442F" w:rsidRDefault="00FC54B9" w:rsidP="00AB26A9">
      <w:r w:rsidRPr="00FC54B9">
        <w:drawing>
          <wp:inline distT="0" distB="0" distL="0" distR="0" wp14:anchorId="16BF487C" wp14:editId="099E5DA2">
            <wp:extent cx="5943600" cy="1459230"/>
            <wp:effectExtent l="0" t="0" r="0" b="1270"/>
            <wp:docPr id="3964026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02612" name="Picture 1" descr="A screenshot of a computer code&#10;&#10;Description automatically generated"/>
                    <pic:cNvPicPr/>
                  </pic:nvPicPr>
                  <pic:blipFill>
                    <a:blip r:embed="rId26"/>
                    <a:stretch>
                      <a:fillRect/>
                    </a:stretch>
                  </pic:blipFill>
                  <pic:spPr>
                    <a:xfrm>
                      <a:off x="0" y="0"/>
                      <a:ext cx="5943600" cy="1459230"/>
                    </a:xfrm>
                    <a:prstGeom prst="rect">
                      <a:avLst/>
                    </a:prstGeom>
                  </pic:spPr>
                </pic:pic>
              </a:graphicData>
            </a:graphic>
          </wp:inline>
        </w:drawing>
      </w:r>
      <w:r w:rsidRPr="00FC54B9">
        <w:rPr>
          <w:noProof/>
        </w:rPr>
        <w:t xml:space="preserve"> </w:t>
      </w:r>
      <w:r w:rsidRPr="00FC54B9">
        <w:drawing>
          <wp:inline distT="0" distB="0" distL="0" distR="0" wp14:anchorId="527D3BA7" wp14:editId="4F361B98">
            <wp:extent cx="5943600" cy="1950720"/>
            <wp:effectExtent l="0" t="0" r="0" b="5080"/>
            <wp:docPr id="21118962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96252" name="Picture 1" descr="A screen shot of a computer code&#10;&#10;Description automatically generated"/>
                    <pic:cNvPicPr/>
                  </pic:nvPicPr>
                  <pic:blipFill>
                    <a:blip r:embed="rId27"/>
                    <a:stretch>
                      <a:fillRect/>
                    </a:stretch>
                  </pic:blipFill>
                  <pic:spPr>
                    <a:xfrm>
                      <a:off x="0" y="0"/>
                      <a:ext cx="5943600" cy="1950720"/>
                    </a:xfrm>
                    <a:prstGeom prst="rect">
                      <a:avLst/>
                    </a:prstGeom>
                  </pic:spPr>
                </pic:pic>
              </a:graphicData>
            </a:graphic>
          </wp:inline>
        </w:drawing>
      </w:r>
    </w:p>
    <w:p w14:paraId="01E15C1E" w14:textId="3AE105B3" w:rsidR="009F442F" w:rsidRDefault="009F442F" w:rsidP="00097173">
      <w:r w:rsidRPr="009F442F">
        <w:drawing>
          <wp:inline distT="0" distB="0" distL="0" distR="0" wp14:anchorId="65A47001" wp14:editId="0FA046EC">
            <wp:extent cx="5943600" cy="3944680"/>
            <wp:effectExtent l="0" t="0" r="0" b="5080"/>
            <wp:docPr id="125022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23963" name=""/>
                    <pic:cNvPicPr/>
                  </pic:nvPicPr>
                  <pic:blipFill rotWithShape="1">
                    <a:blip r:embed="rId28"/>
                    <a:srcRect b="2357"/>
                    <a:stretch/>
                  </pic:blipFill>
                  <pic:spPr bwMode="auto">
                    <a:xfrm>
                      <a:off x="0" y="0"/>
                      <a:ext cx="5943600" cy="3944680"/>
                    </a:xfrm>
                    <a:prstGeom prst="rect">
                      <a:avLst/>
                    </a:prstGeom>
                    <a:ln>
                      <a:noFill/>
                    </a:ln>
                    <a:extLst>
                      <a:ext uri="{53640926-AAD7-44D8-BBD7-CCE9431645EC}">
                        <a14:shadowObscured xmlns:a14="http://schemas.microsoft.com/office/drawing/2010/main"/>
                      </a:ext>
                    </a:extLst>
                  </pic:spPr>
                </pic:pic>
              </a:graphicData>
            </a:graphic>
          </wp:inline>
        </w:drawing>
      </w:r>
    </w:p>
    <w:p w14:paraId="016325FE" w14:textId="77777777" w:rsidR="00097173" w:rsidRDefault="00FC54B9" w:rsidP="00097173">
      <w:pPr>
        <w:keepNext/>
      </w:pPr>
      <w:r w:rsidRPr="00FC54B9">
        <w:lastRenderedPageBreak/>
        <w:drawing>
          <wp:inline distT="0" distB="0" distL="0" distR="0" wp14:anchorId="32A37FF7" wp14:editId="2DE7251B">
            <wp:extent cx="5943600" cy="2529840"/>
            <wp:effectExtent l="0" t="0" r="0" b="0"/>
            <wp:docPr id="107736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6822" name="Picture 1" descr="A screenshot of a computer program&#10;&#10;Description automatically generated"/>
                    <pic:cNvPicPr/>
                  </pic:nvPicPr>
                  <pic:blipFill>
                    <a:blip r:embed="rId29"/>
                    <a:stretch>
                      <a:fillRect/>
                    </a:stretch>
                  </pic:blipFill>
                  <pic:spPr>
                    <a:xfrm>
                      <a:off x="0" y="0"/>
                      <a:ext cx="5943600" cy="2529840"/>
                    </a:xfrm>
                    <a:prstGeom prst="rect">
                      <a:avLst/>
                    </a:prstGeom>
                  </pic:spPr>
                </pic:pic>
              </a:graphicData>
            </a:graphic>
          </wp:inline>
        </w:drawing>
      </w:r>
    </w:p>
    <w:p w14:paraId="6DA1D197" w14:textId="489CD181" w:rsidR="00097173" w:rsidRPr="00097173" w:rsidRDefault="00097173" w:rsidP="00097173">
      <w:pPr>
        <w:pStyle w:val="Caption"/>
        <w:jc w:val="center"/>
      </w:pPr>
      <w:bookmarkStart w:id="24" w:name="_Toc152254592"/>
      <w:r>
        <w:t xml:space="preserve">Figure </w:t>
      </w:r>
      <w:r>
        <w:fldChar w:fldCharType="begin"/>
      </w:r>
      <w:r>
        <w:instrText xml:space="preserve"> SEQ Figure \* ARABIC </w:instrText>
      </w:r>
      <w:r>
        <w:fldChar w:fldCharType="separate"/>
      </w:r>
      <w:r w:rsidR="001C5D6F">
        <w:rPr>
          <w:noProof/>
        </w:rPr>
        <w:t>7</w:t>
      </w:r>
      <w:r>
        <w:fldChar w:fldCharType="end"/>
      </w:r>
      <w:r>
        <w:t xml:space="preserve">: </w:t>
      </w:r>
      <w:r w:rsidRPr="008C4D81">
        <w:t xml:space="preserve">Codes to calculate </w:t>
      </w:r>
      <w:r w:rsidR="004054A2" w:rsidRPr="008C4D81">
        <w:t>RMSE.</w:t>
      </w:r>
      <w:bookmarkEnd w:id="24"/>
    </w:p>
    <w:p w14:paraId="2100A2B8" w14:textId="60A8559A" w:rsidR="003B7FAD" w:rsidRDefault="003B7FAD" w:rsidP="00AB26A9">
      <w:pPr>
        <w:pStyle w:val="Heading4"/>
      </w:pPr>
      <w:r>
        <w:t>Model Comparison:</w:t>
      </w:r>
    </w:p>
    <w:p w14:paraId="59850CF8" w14:textId="77777777" w:rsidR="007D5F55" w:rsidRDefault="007D5F55" w:rsidP="007D5F55">
      <w:r>
        <w:t>Business Rule: Evaluate and compare different recommendation models to determine the best-performing system.</w:t>
      </w:r>
    </w:p>
    <w:p w14:paraId="7F561F3D" w14:textId="77777777" w:rsidR="003D25C0" w:rsidRDefault="003D25C0" w:rsidP="00AB26A9">
      <w:r>
        <w:t>Activity: Calculated RMSE for collaborative, content-based, and hybrid recommendation systems.</w:t>
      </w:r>
    </w:p>
    <w:p w14:paraId="6F59DA83" w14:textId="0E99B808" w:rsidR="009F442F" w:rsidRDefault="009F442F" w:rsidP="00AB26A9">
      <w:r>
        <w:t>The following</w:t>
      </w:r>
      <w:r w:rsidR="00D16391">
        <w:t xml:space="preserve"> python</w:t>
      </w:r>
      <w:r>
        <w:t xml:space="preserve"> codes were used to view the RMSE scores for the models and find the best one.</w:t>
      </w:r>
    </w:p>
    <w:p w14:paraId="64897F00" w14:textId="62488615" w:rsidR="009F442F" w:rsidRDefault="00FC54B9" w:rsidP="009F442F">
      <w:pPr>
        <w:keepNext/>
      </w:pPr>
      <w:r w:rsidRPr="00FC54B9">
        <w:drawing>
          <wp:inline distT="0" distB="0" distL="0" distR="0" wp14:anchorId="134CC992" wp14:editId="1C54B10B">
            <wp:extent cx="5943600" cy="1891030"/>
            <wp:effectExtent l="0" t="0" r="0" b="1270"/>
            <wp:docPr id="5494853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85372" name="Picture 1" descr="A screenshot of a computer code&#10;&#10;Description automatically generated"/>
                    <pic:cNvPicPr/>
                  </pic:nvPicPr>
                  <pic:blipFill>
                    <a:blip r:embed="rId30"/>
                    <a:stretch>
                      <a:fillRect/>
                    </a:stretch>
                  </pic:blipFill>
                  <pic:spPr>
                    <a:xfrm>
                      <a:off x="0" y="0"/>
                      <a:ext cx="5943600" cy="1891030"/>
                    </a:xfrm>
                    <a:prstGeom prst="rect">
                      <a:avLst/>
                    </a:prstGeom>
                  </pic:spPr>
                </pic:pic>
              </a:graphicData>
            </a:graphic>
          </wp:inline>
        </w:drawing>
      </w:r>
    </w:p>
    <w:p w14:paraId="51725E36" w14:textId="52B9D9DE" w:rsidR="009F442F" w:rsidRDefault="009F442F" w:rsidP="00D16391">
      <w:pPr>
        <w:pStyle w:val="Caption"/>
        <w:jc w:val="center"/>
      </w:pPr>
      <w:bookmarkStart w:id="25" w:name="_Toc152254593"/>
      <w:r>
        <w:t xml:space="preserve">Figure </w:t>
      </w:r>
      <w:r>
        <w:fldChar w:fldCharType="begin"/>
      </w:r>
      <w:r>
        <w:instrText xml:space="preserve"> SEQ Figure \* ARABIC </w:instrText>
      </w:r>
      <w:r>
        <w:fldChar w:fldCharType="separate"/>
      </w:r>
      <w:r w:rsidR="001C5D6F">
        <w:rPr>
          <w:noProof/>
        </w:rPr>
        <w:t>8</w:t>
      </w:r>
      <w:r>
        <w:fldChar w:fldCharType="end"/>
      </w:r>
      <w:r>
        <w:t xml:space="preserve"> Codes for s</w:t>
      </w:r>
      <w:r w:rsidRPr="002C6F04">
        <w:t>howing and comparing RMSE values to find the best model</w:t>
      </w:r>
      <w:r>
        <w:t>: Codes for</w:t>
      </w:r>
      <w:bookmarkEnd w:id="25"/>
    </w:p>
    <w:p w14:paraId="15EBD035" w14:textId="7DE1165D" w:rsidR="0038567C" w:rsidRDefault="0038567C" w:rsidP="0038567C">
      <w:bookmarkStart w:id="26" w:name="_Toc152193883"/>
      <w:bookmarkEnd w:id="11"/>
      <w:bookmarkEnd w:id="12"/>
      <w:r>
        <w:t>T</w:t>
      </w:r>
      <w:r>
        <w:t>he following codes</w:t>
      </w:r>
      <w:r>
        <w:t xml:space="preserve"> were used to generate and view the recommendations </w:t>
      </w:r>
      <w:r w:rsidRPr="0038567C">
        <w:t>using the collaborative_filtering_recommendations function</w:t>
      </w:r>
      <w:r>
        <w:t xml:space="preserve"> for ‘User 1’:</w:t>
      </w:r>
    </w:p>
    <w:p w14:paraId="14678BBE" w14:textId="77777777" w:rsidR="001C5D6F" w:rsidRDefault="0038567C" w:rsidP="001C5D6F">
      <w:pPr>
        <w:keepNext/>
      </w:pPr>
      <w:r w:rsidRPr="0038567C">
        <w:lastRenderedPageBreak/>
        <w:drawing>
          <wp:inline distT="0" distB="0" distL="0" distR="0" wp14:anchorId="7F6182E2" wp14:editId="11A44470">
            <wp:extent cx="5943600" cy="807085"/>
            <wp:effectExtent l="0" t="0" r="0" b="5715"/>
            <wp:docPr id="166615172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1722" name="Picture 1" descr="A close-up of a computer screen&#10;&#10;Description automatically generated"/>
                    <pic:cNvPicPr/>
                  </pic:nvPicPr>
                  <pic:blipFill>
                    <a:blip r:embed="rId31"/>
                    <a:stretch>
                      <a:fillRect/>
                    </a:stretch>
                  </pic:blipFill>
                  <pic:spPr>
                    <a:xfrm>
                      <a:off x="0" y="0"/>
                      <a:ext cx="5943600" cy="807085"/>
                    </a:xfrm>
                    <a:prstGeom prst="rect">
                      <a:avLst/>
                    </a:prstGeom>
                  </pic:spPr>
                </pic:pic>
              </a:graphicData>
            </a:graphic>
          </wp:inline>
        </w:drawing>
      </w:r>
    </w:p>
    <w:p w14:paraId="76D8D7F7" w14:textId="28DDD0E1" w:rsidR="0038567C" w:rsidRDefault="001C5D6F" w:rsidP="001C5D6F">
      <w:pPr>
        <w:pStyle w:val="Caption"/>
        <w:jc w:val="center"/>
      </w:pPr>
      <w:bookmarkStart w:id="27" w:name="_Toc152254594"/>
      <w:r>
        <w:t xml:space="preserve">Figure </w:t>
      </w:r>
      <w:r>
        <w:fldChar w:fldCharType="begin"/>
      </w:r>
      <w:r>
        <w:instrText xml:space="preserve"> SEQ Figure \* ARABIC </w:instrText>
      </w:r>
      <w:r>
        <w:fldChar w:fldCharType="separate"/>
      </w:r>
      <w:r>
        <w:rPr>
          <w:noProof/>
        </w:rPr>
        <w:t>9</w:t>
      </w:r>
      <w:r>
        <w:fldChar w:fldCharType="end"/>
      </w:r>
      <w:r>
        <w:t xml:space="preserve">: </w:t>
      </w:r>
      <w:r w:rsidR="00F51C99">
        <w:t>V</w:t>
      </w:r>
      <w:r>
        <w:t xml:space="preserve">iew </w:t>
      </w:r>
      <w:r w:rsidR="00B30879">
        <w:t xml:space="preserve">recommendations </w:t>
      </w:r>
      <w:r>
        <w:t>for User 1 using collaborative recommendation function.</w:t>
      </w:r>
      <w:bookmarkEnd w:id="27"/>
    </w:p>
    <w:p w14:paraId="49DC08DC" w14:textId="26B9BC5B" w:rsidR="0038567C" w:rsidRDefault="0038567C" w:rsidP="0038567C">
      <w:r>
        <w:t xml:space="preserve">The following </w:t>
      </w:r>
      <w:r>
        <w:t xml:space="preserve">codes were </w:t>
      </w:r>
      <w:r>
        <w:t xml:space="preserve">used to generate and view the recommendations </w:t>
      </w:r>
      <w:r w:rsidRPr="0038567C">
        <w:t>using the content_based_recommendations function</w:t>
      </w:r>
      <w:r>
        <w:t xml:space="preserve"> for a movie named </w:t>
      </w:r>
      <w:r w:rsidRPr="0038567C">
        <w:t>'Toy Story (1995)'</w:t>
      </w:r>
      <w:r>
        <w:t>:</w:t>
      </w:r>
    </w:p>
    <w:p w14:paraId="676CA3FE" w14:textId="77777777" w:rsidR="001C5D6F" w:rsidRDefault="0038567C" w:rsidP="001C5D6F">
      <w:pPr>
        <w:keepNext/>
      </w:pPr>
      <w:r w:rsidRPr="0038567C">
        <w:drawing>
          <wp:inline distT="0" distB="0" distL="0" distR="0" wp14:anchorId="32670EC8" wp14:editId="4ABC3067">
            <wp:extent cx="5943600" cy="700405"/>
            <wp:effectExtent l="0" t="0" r="0" b="0"/>
            <wp:docPr id="133451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12008" name=""/>
                    <pic:cNvPicPr/>
                  </pic:nvPicPr>
                  <pic:blipFill>
                    <a:blip r:embed="rId32"/>
                    <a:stretch>
                      <a:fillRect/>
                    </a:stretch>
                  </pic:blipFill>
                  <pic:spPr>
                    <a:xfrm>
                      <a:off x="0" y="0"/>
                      <a:ext cx="5943600" cy="700405"/>
                    </a:xfrm>
                    <a:prstGeom prst="rect">
                      <a:avLst/>
                    </a:prstGeom>
                  </pic:spPr>
                </pic:pic>
              </a:graphicData>
            </a:graphic>
          </wp:inline>
        </w:drawing>
      </w:r>
    </w:p>
    <w:p w14:paraId="30E8B23C" w14:textId="3048123B" w:rsidR="0038567C" w:rsidRDefault="001C5D6F" w:rsidP="001C5D6F">
      <w:pPr>
        <w:pStyle w:val="Caption"/>
      </w:pPr>
      <w:bookmarkStart w:id="28" w:name="_Toc152254595"/>
      <w:r>
        <w:t xml:space="preserve">Figure </w:t>
      </w:r>
      <w:r>
        <w:fldChar w:fldCharType="begin"/>
      </w:r>
      <w:r>
        <w:instrText xml:space="preserve"> SEQ Figure \* ARABIC </w:instrText>
      </w:r>
      <w:r>
        <w:fldChar w:fldCharType="separate"/>
      </w:r>
      <w:r>
        <w:rPr>
          <w:noProof/>
        </w:rPr>
        <w:t>10</w:t>
      </w:r>
      <w:r>
        <w:fldChar w:fldCharType="end"/>
      </w:r>
      <w:r>
        <w:t xml:space="preserve">: </w:t>
      </w:r>
      <w:r w:rsidR="00994FE6">
        <w:t>V</w:t>
      </w:r>
      <w:r w:rsidRPr="008D327A">
        <w:t xml:space="preserve">iew </w:t>
      </w:r>
      <w:r w:rsidR="00B30879">
        <w:t xml:space="preserve">the recommendations </w:t>
      </w:r>
      <w:r>
        <w:t>for the movie</w:t>
      </w:r>
      <w:r w:rsidRPr="001C5D6F">
        <w:t xml:space="preserve"> named 'Toy Story (1995)'</w:t>
      </w:r>
      <w:r w:rsidRPr="008D327A">
        <w:t xml:space="preserve"> using collaborative recommendation function.</w:t>
      </w:r>
      <w:bookmarkEnd w:id="28"/>
    </w:p>
    <w:p w14:paraId="381B1FA8" w14:textId="77777777" w:rsidR="0038567C" w:rsidRDefault="0038567C">
      <w:pPr>
        <w:spacing w:after="0" w:line="240" w:lineRule="auto"/>
        <w:jc w:val="left"/>
      </w:pPr>
      <w:r>
        <w:t>The following codes  were used</w:t>
      </w:r>
      <w:r>
        <w:t xml:space="preserve"> to g</w:t>
      </w:r>
      <w:r w:rsidRPr="0038567C">
        <w:t>enerating hybrid recommendations for 'User 1' and the movie 'Toy Story (1995)' by combining collaborative and content-based filtering approaches and creating a resulting list to showcase unique movie titles recommended through this hybrid methodology</w:t>
      </w:r>
      <w:r>
        <w:t>.</w:t>
      </w:r>
    </w:p>
    <w:p w14:paraId="008B109D" w14:textId="77777777" w:rsidR="001C5D6F" w:rsidRDefault="0038567C" w:rsidP="001C5D6F">
      <w:pPr>
        <w:keepNext/>
        <w:spacing w:after="0" w:line="240" w:lineRule="auto"/>
        <w:jc w:val="left"/>
      </w:pPr>
      <w:r w:rsidRPr="0038567C">
        <w:drawing>
          <wp:inline distT="0" distB="0" distL="0" distR="0" wp14:anchorId="53CB3127" wp14:editId="35298168">
            <wp:extent cx="5943600" cy="1407160"/>
            <wp:effectExtent l="0" t="0" r="0" b="2540"/>
            <wp:docPr id="14969088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08824" name="Picture 1" descr="A screenshot of a computer program&#10;&#10;Description automatically generated"/>
                    <pic:cNvPicPr/>
                  </pic:nvPicPr>
                  <pic:blipFill>
                    <a:blip r:embed="rId33"/>
                    <a:stretch>
                      <a:fillRect/>
                    </a:stretch>
                  </pic:blipFill>
                  <pic:spPr>
                    <a:xfrm>
                      <a:off x="0" y="0"/>
                      <a:ext cx="5943600" cy="1407160"/>
                    </a:xfrm>
                    <a:prstGeom prst="rect">
                      <a:avLst/>
                    </a:prstGeom>
                  </pic:spPr>
                </pic:pic>
              </a:graphicData>
            </a:graphic>
          </wp:inline>
        </w:drawing>
      </w:r>
    </w:p>
    <w:p w14:paraId="72091825" w14:textId="621D589A" w:rsidR="001C5D6F" w:rsidRDefault="001C5D6F" w:rsidP="001C5D6F">
      <w:pPr>
        <w:pStyle w:val="Caption"/>
        <w:jc w:val="center"/>
      </w:pPr>
      <w:bookmarkStart w:id="29" w:name="_Toc152254596"/>
      <w:r>
        <w:t xml:space="preserve">Figure </w:t>
      </w:r>
      <w:r>
        <w:fldChar w:fldCharType="begin"/>
      </w:r>
      <w:r>
        <w:instrText xml:space="preserve"> SEQ Figure \* ARABIC </w:instrText>
      </w:r>
      <w:r>
        <w:fldChar w:fldCharType="separate"/>
      </w:r>
      <w:r>
        <w:rPr>
          <w:noProof/>
        </w:rPr>
        <w:t>11</w:t>
      </w:r>
      <w:r>
        <w:fldChar w:fldCharType="end"/>
      </w:r>
      <w:r>
        <w:t xml:space="preserve">: </w:t>
      </w:r>
      <w:r w:rsidR="00F51C99">
        <w:t>V</w:t>
      </w:r>
      <w:r w:rsidRPr="002330AB">
        <w:t xml:space="preserve">iew </w:t>
      </w:r>
      <w:r w:rsidR="00B30879">
        <w:t xml:space="preserve">recommendations </w:t>
      </w:r>
      <w:r w:rsidRPr="002330AB">
        <w:t xml:space="preserve">for </w:t>
      </w:r>
      <w:r>
        <w:t xml:space="preserve">User 1 and </w:t>
      </w:r>
      <w:r w:rsidRPr="002330AB">
        <w:t>the movie</w:t>
      </w:r>
      <w:r w:rsidR="00F51C99">
        <w:t>,</w:t>
      </w:r>
      <w:r w:rsidRPr="002330AB">
        <w:t xml:space="preserve"> 'Toy Story (1995)' using </w:t>
      </w:r>
      <w:r>
        <w:t>hybrid</w:t>
      </w:r>
      <w:r w:rsidRPr="002330AB">
        <w:t xml:space="preserve"> recommendation function.</w:t>
      </w:r>
      <w:bookmarkEnd w:id="29"/>
    </w:p>
    <w:p w14:paraId="44D7557E" w14:textId="77777777" w:rsidR="005512F0" w:rsidRDefault="005512F0">
      <w:pPr>
        <w:spacing w:after="0" w:line="240" w:lineRule="auto"/>
        <w:jc w:val="left"/>
        <w:rPr>
          <w:rFonts w:eastAsiaTheme="majorEastAsia" w:cstheme="majorBidi"/>
          <w:b/>
          <w:sz w:val="36"/>
          <w:szCs w:val="32"/>
        </w:rPr>
      </w:pPr>
      <w:r>
        <w:br w:type="page"/>
      </w:r>
    </w:p>
    <w:p w14:paraId="42ACFD7F" w14:textId="0D7E6437" w:rsidR="005010EE" w:rsidRPr="002A6422" w:rsidRDefault="005B1584" w:rsidP="002A6422">
      <w:pPr>
        <w:pStyle w:val="Heading1"/>
      </w:pPr>
      <w:bookmarkStart w:id="30" w:name="_Toc152254610"/>
      <w:r>
        <w:lastRenderedPageBreak/>
        <w:t>R</w:t>
      </w:r>
      <w:r w:rsidR="005010EE">
        <w:t>esults of the applied techniques</w:t>
      </w:r>
      <w:bookmarkEnd w:id="26"/>
      <w:r w:rsidR="005B1FD6">
        <w:t xml:space="preserve"> and key Findings</w:t>
      </w:r>
      <w:bookmarkEnd w:id="30"/>
    </w:p>
    <w:p w14:paraId="2AEA940B" w14:textId="63195E9C" w:rsidR="00592E76" w:rsidRDefault="00592E76" w:rsidP="00592E76">
      <w:pPr>
        <w:pStyle w:val="Heading2"/>
      </w:pPr>
      <w:bookmarkStart w:id="31" w:name="_Toc152254611"/>
      <w:r>
        <w:t xml:space="preserve">Recommendations generated </w:t>
      </w:r>
      <w:r w:rsidR="00996A52">
        <w:t xml:space="preserve">using </w:t>
      </w:r>
      <w:r>
        <w:t>the three techniques.</w:t>
      </w:r>
      <w:bookmarkEnd w:id="31"/>
    </w:p>
    <w:p w14:paraId="38FFBCA7" w14:textId="6333409F" w:rsidR="00996A52" w:rsidRDefault="00592E76" w:rsidP="00592E76">
      <w:pPr>
        <w:pStyle w:val="Heading3"/>
      </w:pPr>
      <w:bookmarkStart w:id="32" w:name="_Toc152254612"/>
      <w:r>
        <w:t>C</w:t>
      </w:r>
      <w:r w:rsidR="00996A52">
        <w:t xml:space="preserve">ollaborative </w:t>
      </w:r>
      <w:r w:rsidR="00996A52">
        <w:t>filtering.</w:t>
      </w:r>
      <w:bookmarkEnd w:id="32"/>
    </w:p>
    <w:p w14:paraId="1394D2BB" w14:textId="6708E28E" w:rsidR="00700516" w:rsidRDefault="006F0601" w:rsidP="00700516">
      <w:r>
        <w:t>Using the collaborative filtering technique, t</w:t>
      </w:r>
      <w:r w:rsidR="00700516">
        <w:t xml:space="preserve">he </w:t>
      </w:r>
      <w:r w:rsidR="00FD5E39">
        <w:t xml:space="preserve">following </w:t>
      </w:r>
      <w:r w:rsidR="00700516">
        <w:t>list contains</w:t>
      </w:r>
      <w:r w:rsidR="00700516">
        <w:t xml:space="preserve"> the </w:t>
      </w:r>
      <w:r w:rsidR="00700516">
        <w:t xml:space="preserve">movies that are recommended for </w:t>
      </w:r>
      <w:r w:rsidR="00700516">
        <w:t xml:space="preserve">a new customer, </w:t>
      </w:r>
      <w:r w:rsidR="00700516">
        <w:t xml:space="preserve">User 1 </w:t>
      </w:r>
      <w:r w:rsidR="00700516">
        <w:t xml:space="preserve">who does not have </w:t>
      </w:r>
      <w:r w:rsidR="00A63033">
        <w:t>any ratings. In this case, using</w:t>
      </w:r>
      <w:r w:rsidR="00700516">
        <w:t xml:space="preserve"> the collaborative recommendations </w:t>
      </w:r>
      <w:r w:rsidR="00A63033">
        <w:t xml:space="preserve">generated a list of movies </w:t>
      </w:r>
      <w:r w:rsidR="00700516">
        <w:t xml:space="preserve">based on predicted ratings by User 1 for items </w:t>
      </w:r>
      <w:r w:rsidR="00700516" w:rsidRPr="00700516">
        <w:t>that users have not rated</w:t>
      </w:r>
      <w:r w:rsidR="00700516">
        <w:t>.</w:t>
      </w:r>
    </w:p>
    <w:p w14:paraId="47B02A9A" w14:textId="77777777" w:rsidR="001C5D6F" w:rsidRPr="00A06007" w:rsidRDefault="001C5D6F" w:rsidP="001C5D6F">
      <w:pPr>
        <w:pStyle w:val="HTMLPreformatted"/>
        <w:wordWrap w:val="0"/>
        <w:spacing w:line="244" w:lineRule="atLeast"/>
        <w:rPr>
          <w:b/>
          <w:bCs/>
          <w:color w:val="0FA2EA" w:themeColor="accent3" w:themeShade="BF"/>
        </w:rPr>
      </w:pPr>
      <w:r w:rsidRPr="00A06007">
        <w:rPr>
          <w:b/>
          <w:bCs/>
          <w:color w:val="0FA2EA" w:themeColor="accent3" w:themeShade="BF"/>
        </w:rPr>
        <w:t>Collaborative Filtering Recommendations for User 1:</w:t>
      </w:r>
    </w:p>
    <w:p w14:paraId="4C5F2CA3" w14:textId="77777777" w:rsidR="001C5D6F" w:rsidRPr="00A06007" w:rsidRDefault="001C5D6F" w:rsidP="001C5D6F">
      <w:pPr>
        <w:pStyle w:val="HTMLPreformatted"/>
        <w:wordWrap w:val="0"/>
        <w:spacing w:line="244" w:lineRule="atLeast"/>
        <w:rPr>
          <w:color w:val="000000" w:themeColor="text1"/>
        </w:rPr>
      </w:pPr>
      <w:r w:rsidRPr="00A06007">
        <w:rPr>
          <w:color w:val="000000" w:themeColor="text1"/>
        </w:rPr>
        <w:t xml:space="preserve">1. Toy Story (1995), 0 </w:t>
      </w:r>
    </w:p>
    <w:p w14:paraId="7A40491F" w14:textId="77777777" w:rsidR="001C5D6F" w:rsidRPr="00A06007" w:rsidRDefault="001C5D6F" w:rsidP="001C5D6F">
      <w:pPr>
        <w:pStyle w:val="HTMLPreformatted"/>
        <w:wordWrap w:val="0"/>
        <w:spacing w:line="244" w:lineRule="atLeast"/>
        <w:rPr>
          <w:color w:val="000000" w:themeColor="text1"/>
        </w:rPr>
      </w:pPr>
      <w:r w:rsidRPr="00A06007">
        <w:rPr>
          <w:color w:val="000000" w:themeColor="text1"/>
        </w:rPr>
        <w:t xml:space="preserve">2. Toy Story (1995), 0 </w:t>
      </w:r>
    </w:p>
    <w:p w14:paraId="0F421749" w14:textId="77777777" w:rsidR="001C5D6F" w:rsidRPr="00A06007" w:rsidRDefault="001C5D6F" w:rsidP="001C5D6F">
      <w:pPr>
        <w:pStyle w:val="HTMLPreformatted"/>
        <w:wordWrap w:val="0"/>
        <w:spacing w:line="244" w:lineRule="atLeast"/>
        <w:rPr>
          <w:color w:val="000000" w:themeColor="text1"/>
        </w:rPr>
      </w:pPr>
      <w:r w:rsidRPr="00A06007">
        <w:rPr>
          <w:color w:val="000000" w:themeColor="text1"/>
        </w:rPr>
        <w:t xml:space="preserve">3. Toy Story (1995), 0 </w:t>
      </w:r>
    </w:p>
    <w:p w14:paraId="75840A15" w14:textId="77777777" w:rsidR="001C5D6F" w:rsidRPr="00A06007" w:rsidRDefault="001C5D6F" w:rsidP="001C5D6F">
      <w:pPr>
        <w:pStyle w:val="HTMLPreformatted"/>
        <w:wordWrap w:val="0"/>
        <w:spacing w:line="244" w:lineRule="atLeast"/>
        <w:rPr>
          <w:color w:val="000000" w:themeColor="text1"/>
        </w:rPr>
      </w:pPr>
      <w:r w:rsidRPr="00A06007">
        <w:rPr>
          <w:color w:val="000000" w:themeColor="text1"/>
        </w:rPr>
        <w:t xml:space="preserve">4. Jumanji (1995), 0 </w:t>
      </w:r>
    </w:p>
    <w:p w14:paraId="6583BB2B" w14:textId="77777777" w:rsidR="001C5D6F" w:rsidRPr="00A06007" w:rsidRDefault="001C5D6F" w:rsidP="001C5D6F">
      <w:pPr>
        <w:pStyle w:val="HTMLPreformatted"/>
        <w:wordWrap w:val="0"/>
        <w:spacing w:line="244" w:lineRule="atLeast"/>
        <w:rPr>
          <w:color w:val="000000" w:themeColor="text1"/>
        </w:rPr>
      </w:pPr>
      <w:r w:rsidRPr="00A06007">
        <w:rPr>
          <w:color w:val="000000" w:themeColor="text1"/>
        </w:rPr>
        <w:t xml:space="preserve">5. Jumanji (1995), 0 </w:t>
      </w:r>
    </w:p>
    <w:p w14:paraId="09B03DE9" w14:textId="77777777" w:rsidR="001C5D6F" w:rsidRPr="00A06007" w:rsidRDefault="001C5D6F" w:rsidP="001C5D6F">
      <w:pPr>
        <w:pStyle w:val="HTMLPreformatted"/>
        <w:wordWrap w:val="0"/>
        <w:spacing w:line="244" w:lineRule="atLeast"/>
        <w:rPr>
          <w:color w:val="000000" w:themeColor="text1"/>
        </w:rPr>
      </w:pPr>
      <w:r w:rsidRPr="00A06007">
        <w:rPr>
          <w:color w:val="000000" w:themeColor="text1"/>
        </w:rPr>
        <w:t xml:space="preserve">6. Jumanji (1995), 0 </w:t>
      </w:r>
    </w:p>
    <w:p w14:paraId="4943CC97" w14:textId="77777777" w:rsidR="001C5D6F" w:rsidRPr="00A06007" w:rsidRDefault="001C5D6F" w:rsidP="001C5D6F">
      <w:pPr>
        <w:pStyle w:val="HTMLPreformatted"/>
        <w:wordWrap w:val="0"/>
        <w:spacing w:line="244" w:lineRule="atLeast"/>
        <w:rPr>
          <w:color w:val="000000" w:themeColor="text1"/>
        </w:rPr>
      </w:pPr>
      <w:r w:rsidRPr="00A06007">
        <w:rPr>
          <w:color w:val="000000" w:themeColor="text1"/>
        </w:rPr>
        <w:t xml:space="preserve">7. Jumanji (1995), 0 </w:t>
      </w:r>
    </w:p>
    <w:p w14:paraId="490C987E" w14:textId="77777777" w:rsidR="001C5D6F" w:rsidRPr="00A06007" w:rsidRDefault="001C5D6F" w:rsidP="001C5D6F">
      <w:pPr>
        <w:pStyle w:val="HTMLPreformatted"/>
        <w:wordWrap w:val="0"/>
        <w:spacing w:line="244" w:lineRule="atLeast"/>
        <w:rPr>
          <w:color w:val="000000" w:themeColor="text1"/>
        </w:rPr>
      </w:pPr>
      <w:r w:rsidRPr="00A06007">
        <w:rPr>
          <w:color w:val="000000" w:themeColor="text1"/>
        </w:rPr>
        <w:t xml:space="preserve">8. Grumpier Old Men (1995), 0 </w:t>
      </w:r>
    </w:p>
    <w:p w14:paraId="0342F93C" w14:textId="77777777" w:rsidR="001C5D6F" w:rsidRPr="00A06007" w:rsidRDefault="001C5D6F" w:rsidP="001C5D6F">
      <w:pPr>
        <w:pStyle w:val="HTMLPreformatted"/>
        <w:wordWrap w:val="0"/>
        <w:spacing w:line="244" w:lineRule="atLeast"/>
        <w:rPr>
          <w:color w:val="000000" w:themeColor="text1"/>
        </w:rPr>
      </w:pPr>
      <w:r w:rsidRPr="00A06007">
        <w:rPr>
          <w:color w:val="000000" w:themeColor="text1"/>
        </w:rPr>
        <w:t xml:space="preserve">9. Grumpier Old Men (1995), 0 </w:t>
      </w:r>
    </w:p>
    <w:p w14:paraId="3B603602" w14:textId="77777777" w:rsidR="001C5D6F" w:rsidRPr="00A06007" w:rsidRDefault="001C5D6F" w:rsidP="001C5D6F">
      <w:pPr>
        <w:pStyle w:val="HTMLPreformatted"/>
        <w:wordWrap w:val="0"/>
        <w:spacing w:line="244" w:lineRule="atLeast"/>
        <w:rPr>
          <w:color w:val="000000" w:themeColor="text1"/>
        </w:rPr>
      </w:pPr>
      <w:r w:rsidRPr="00A06007">
        <w:rPr>
          <w:color w:val="000000" w:themeColor="text1"/>
        </w:rPr>
        <w:t xml:space="preserve">10. Waiting to Exhale (1995), 0 </w:t>
      </w:r>
    </w:p>
    <w:p w14:paraId="17263B0C" w14:textId="77777777" w:rsidR="007D152F" w:rsidRDefault="007D152F">
      <w:pPr>
        <w:spacing w:after="0" w:line="240" w:lineRule="auto"/>
        <w:jc w:val="left"/>
      </w:pPr>
      <w:bookmarkStart w:id="33" w:name="_Toc152193884"/>
    </w:p>
    <w:p w14:paraId="4C35CA82" w14:textId="1D4887D1" w:rsidR="00FD5E39" w:rsidRDefault="007D152F" w:rsidP="00996A52">
      <w:pPr>
        <w:spacing w:after="0" w:line="240" w:lineRule="auto"/>
      </w:pPr>
      <w:r>
        <w:t xml:space="preserve">The above list is showing duplicate entries, however, using the collaborative recommendation function, a list of recommended products can be generated for any user who does not have any previous interactions thus solving the cold start problem. </w:t>
      </w:r>
    </w:p>
    <w:p w14:paraId="45B84FBE" w14:textId="020F2607" w:rsidR="00996A52" w:rsidRPr="00592E76" w:rsidRDefault="00592E76" w:rsidP="00592E76">
      <w:pPr>
        <w:pStyle w:val="Heading3"/>
      </w:pPr>
      <w:bookmarkStart w:id="34" w:name="_Toc152254613"/>
      <w:r w:rsidRPr="00592E76">
        <w:t>C</w:t>
      </w:r>
      <w:r w:rsidR="00996A52" w:rsidRPr="00592E76">
        <w:t>ontent-based</w:t>
      </w:r>
      <w:r w:rsidR="00996A52" w:rsidRPr="00592E76">
        <w:t xml:space="preserve"> </w:t>
      </w:r>
      <w:r w:rsidR="00996A52" w:rsidRPr="00592E76">
        <w:t>filtering.</w:t>
      </w:r>
      <w:bookmarkEnd w:id="34"/>
    </w:p>
    <w:p w14:paraId="7A9825F0" w14:textId="271B4B00" w:rsidR="005454E1" w:rsidRDefault="005454E1" w:rsidP="00FD5E39">
      <w:pPr>
        <w:spacing w:after="0" w:line="240" w:lineRule="auto"/>
      </w:pPr>
      <w:r>
        <w:t>For th</w:t>
      </w:r>
      <w:r w:rsidR="006F0601">
        <w:t>e content-based</w:t>
      </w:r>
      <w:r>
        <w:t xml:space="preserve"> technique</w:t>
      </w:r>
      <w:r w:rsidR="00996A52" w:rsidRPr="00996A52">
        <w:t xml:space="preserve"> a similarity matrix </w:t>
      </w:r>
      <w:r>
        <w:t xml:space="preserve">was </w:t>
      </w:r>
      <w:r w:rsidRPr="00996A52">
        <w:t>create</w:t>
      </w:r>
      <w:r>
        <w:t xml:space="preserve">d </w:t>
      </w:r>
      <w:r w:rsidR="00996A52" w:rsidRPr="00996A52">
        <w:t xml:space="preserve">using cosine similarity for content-based movie recommendations, employing TF-IDF to compute movie features. </w:t>
      </w:r>
      <w:r>
        <w:t>This technique</w:t>
      </w:r>
      <w:r w:rsidR="00996A52" w:rsidRPr="00996A52">
        <w:t xml:space="preserve"> demonstrates content-based movie recommendations for the film 'Toy Story (1995)' by identifying similar movies based on genres and tags and showcasing a list of related movie titles, genres, and IMDb IDs.</w:t>
      </w:r>
      <w:r w:rsidR="00996A52">
        <w:t xml:space="preserve"> </w:t>
      </w:r>
    </w:p>
    <w:p w14:paraId="7F2208F3" w14:textId="77777777" w:rsidR="00BA3817" w:rsidRDefault="00BA3817" w:rsidP="00FD5E39">
      <w:pPr>
        <w:spacing w:after="0" w:line="240" w:lineRule="auto"/>
      </w:pPr>
    </w:p>
    <w:p w14:paraId="5BB6C636" w14:textId="77777777" w:rsidR="00BA3817" w:rsidRPr="00BA3817" w:rsidRDefault="00BA3817" w:rsidP="00BA3817">
      <w:pPr>
        <w:pStyle w:val="HTMLPreformatted"/>
        <w:wordWrap w:val="0"/>
        <w:spacing w:line="244" w:lineRule="atLeast"/>
        <w:rPr>
          <w:b/>
          <w:bCs/>
          <w:color w:val="0FA2EA" w:themeColor="accent3" w:themeShade="BF"/>
        </w:rPr>
      </w:pPr>
      <w:r w:rsidRPr="00BA3817">
        <w:rPr>
          <w:b/>
          <w:bCs/>
          <w:color w:val="0FA2EA" w:themeColor="accent3" w:themeShade="BF"/>
        </w:rPr>
        <w:t>Content-Based Filtering Recommendations:</w:t>
      </w:r>
    </w:p>
    <w:p w14:paraId="0DDEE1DB"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                                                   title  \</w:t>
      </w:r>
    </w:p>
    <w:p w14:paraId="3A8B590A"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1                                       Toy Story (1995)   </w:t>
      </w:r>
    </w:p>
    <w:p w14:paraId="0EE39D3E"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3214                                  Toy Story 2 (1999)   </w:t>
      </w:r>
    </w:p>
    <w:p w14:paraId="4D140760"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3217                                  Toy Story 2 (1999)   </w:t>
      </w:r>
    </w:p>
    <w:p w14:paraId="146BBC07"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2484                                Bug's Life, A (1998)   </w:t>
      </w:r>
    </w:p>
    <w:p w14:paraId="04191D55"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8672                                           Up (2009)   </w:t>
      </w:r>
    </w:p>
    <w:p w14:paraId="5286EF9D"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4633                               Monsters, Inc. (2001)   </w:t>
      </w:r>
    </w:p>
    <w:p w14:paraId="1DA33A8C"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11499                                       Moana (2016)   </w:t>
      </w:r>
    </w:p>
    <w:p w14:paraId="1A09BE8A"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3966                    Emperor's New Groove, The (2000)   </w:t>
      </w:r>
    </w:p>
    <w:p w14:paraId="02DF7806"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9544   Asterix and the Vikings (Astérix et les Viking...   </w:t>
      </w:r>
    </w:p>
    <w:p w14:paraId="520C2105"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10948                           The Good Dinosaur (2015)   </w:t>
      </w:r>
    </w:p>
    <w:p w14:paraId="365BA86B"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p>
    <w:p w14:paraId="7558D50E"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                                            genres   imdbId  </w:t>
      </w:r>
    </w:p>
    <w:p w14:paraId="6BF25F29"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1      Adventure Animation Children Comedy Fantasy   114709  </w:t>
      </w:r>
    </w:p>
    <w:p w14:paraId="4C39A972"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lastRenderedPageBreak/>
        <w:t xml:space="preserve">3214   Adventure Animation Children Comedy Fantasy   120363  </w:t>
      </w:r>
    </w:p>
    <w:p w14:paraId="5B265680"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3217   Adventure Animation Children Comedy Fantasy   120363  </w:t>
      </w:r>
    </w:p>
    <w:p w14:paraId="68D14F67"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2484           Adventure Animation Children Comedy   120623  </w:t>
      </w:r>
    </w:p>
    <w:p w14:paraId="40E019A1"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8672            Adventure Animation Children Drama  1049413  </w:t>
      </w:r>
    </w:p>
    <w:p w14:paraId="70440EF3"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4633   Adventure Animation Children Comedy Fantasy   198781  </w:t>
      </w:r>
    </w:p>
    <w:p w14:paraId="7DFE7BD5"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11499  Adventure Animation Children Comedy Fantasy  3521164  </w:t>
      </w:r>
    </w:p>
    <w:p w14:paraId="26E18873"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3966   Adventure Animation Children Comedy Fantasy   120917  </w:t>
      </w:r>
    </w:p>
    <w:p w14:paraId="353C772C"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9544   Adventure Animation Children Comedy Fantasy   371552  </w:t>
      </w:r>
    </w:p>
    <w:p w14:paraId="6BB4B331" w14:textId="77777777" w:rsidR="00BA3817" w:rsidRPr="00BA3817" w:rsidRDefault="00BA3817" w:rsidP="00BA3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left"/>
        <w:rPr>
          <w:rFonts w:ascii="Courier New" w:hAnsi="Courier New" w:cs="Courier New"/>
          <w:color w:val="auto"/>
          <w:sz w:val="20"/>
          <w:szCs w:val="20"/>
        </w:rPr>
      </w:pPr>
      <w:r w:rsidRPr="00BA3817">
        <w:rPr>
          <w:rFonts w:ascii="Courier New" w:hAnsi="Courier New" w:cs="Courier New"/>
          <w:color w:val="auto"/>
          <w:sz w:val="20"/>
          <w:szCs w:val="20"/>
        </w:rPr>
        <w:t xml:space="preserve">10948  Adventure Animation Children Comedy Fantasy  1979388  </w:t>
      </w:r>
    </w:p>
    <w:p w14:paraId="467A013D" w14:textId="77777777" w:rsidR="00BA3817" w:rsidRDefault="00BA3817" w:rsidP="00FD5E39">
      <w:pPr>
        <w:spacing w:after="0" w:line="240" w:lineRule="auto"/>
        <w:rPr>
          <w:rFonts w:ascii="Courier New" w:hAnsi="Courier New" w:cs="Courier New"/>
          <w:color w:val="000000" w:themeColor="text1"/>
          <w:sz w:val="20"/>
          <w:szCs w:val="20"/>
        </w:rPr>
      </w:pPr>
    </w:p>
    <w:p w14:paraId="769B63FF" w14:textId="4BC6E101" w:rsidR="00900BC9" w:rsidRDefault="005454E1" w:rsidP="00FD5E39">
      <w:pPr>
        <w:spacing w:after="0" w:line="240" w:lineRule="auto"/>
      </w:pPr>
      <w:r>
        <w:t>The above list was generated by e</w:t>
      </w:r>
      <w:r w:rsidR="00FD5E39" w:rsidRPr="00FD5E39">
        <w:t>mploying content_based_recommendations function with the item similarity matrix (item_similarity) to generate content-based recommendations for the movie 'Toy Story (1995)'</w:t>
      </w:r>
      <w:r>
        <w:t xml:space="preserve">. The list contains </w:t>
      </w:r>
      <w:r w:rsidR="00FD5E39" w:rsidRPr="00FD5E39">
        <w:t xml:space="preserve">similar movie titles along with their </w:t>
      </w:r>
      <w:r w:rsidR="00B65BBD">
        <w:t xml:space="preserve">genres and </w:t>
      </w:r>
      <w:r w:rsidR="00FD5E39" w:rsidRPr="00FD5E39">
        <w:t xml:space="preserve">IMDb IDs based on the content similarity to </w:t>
      </w:r>
      <w:r w:rsidRPr="00FD5E39">
        <w:t>'Toy Story (1995)'</w:t>
      </w:r>
      <w:r w:rsidR="00FD5E39" w:rsidRPr="00FD5E39">
        <w:t>.</w:t>
      </w:r>
      <w:r w:rsidR="006F0601">
        <w:t xml:space="preserve"> </w:t>
      </w:r>
      <w:r w:rsidR="001B6F00">
        <w:t xml:space="preserve">This technique utilizes auxiliary information such as genres and IMDB ids for a content that does not have any interaction history thus can tackle the cold start problem. </w:t>
      </w:r>
    </w:p>
    <w:p w14:paraId="6B739E7A" w14:textId="38536E7C" w:rsidR="006F0601" w:rsidRPr="00592E76" w:rsidRDefault="00592E76" w:rsidP="00592E76">
      <w:pPr>
        <w:pStyle w:val="Heading3"/>
      </w:pPr>
      <w:bookmarkStart w:id="35" w:name="_Toc152254614"/>
      <w:r w:rsidRPr="00592E76">
        <w:t>H</w:t>
      </w:r>
      <w:r w:rsidR="00900BC9" w:rsidRPr="00592E76">
        <w:t>ybrid</w:t>
      </w:r>
      <w:r w:rsidR="00900BC9" w:rsidRPr="00592E76">
        <w:t xml:space="preserve"> filtering.</w:t>
      </w:r>
      <w:bookmarkEnd w:id="35"/>
    </w:p>
    <w:p w14:paraId="35E7F733" w14:textId="1D0DABC8" w:rsidR="00C95949" w:rsidRDefault="006F0601" w:rsidP="00C95949">
      <w:r>
        <w:t>The following list of the movies were generated using hybrid</w:t>
      </w:r>
      <w:r>
        <w:t xml:space="preserve"> filtering</w:t>
      </w:r>
      <w:r>
        <w:t xml:space="preserve"> technique. </w:t>
      </w:r>
    </w:p>
    <w:p w14:paraId="46EA80F5" w14:textId="77777777" w:rsidR="006F0601" w:rsidRPr="006F0601" w:rsidRDefault="006F0601" w:rsidP="006F0601">
      <w:pPr>
        <w:pStyle w:val="HTMLPreformatted"/>
        <w:wordWrap w:val="0"/>
        <w:spacing w:line="244" w:lineRule="atLeast"/>
        <w:rPr>
          <w:b/>
          <w:bCs/>
          <w:color w:val="0FA2EA" w:themeColor="accent3" w:themeShade="BF"/>
        </w:rPr>
      </w:pPr>
      <w:r w:rsidRPr="006F0601">
        <w:rPr>
          <w:b/>
          <w:bCs/>
          <w:color w:val="0FA2EA" w:themeColor="accent3" w:themeShade="BF"/>
        </w:rPr>
        <w:t>Hybrid Recommendations for User 1 based on 'Toy Story (1995)':</w:t>
      </w:r>
    </w:p>
    <w:p w14:paraId="2D6215A4" w14:textId="77777777" w:rsidR="006F0601" w:rsidRDefault="006F0601" w:rsidP="006F0601">
      <w:pPr>
        <w:pStyle w:val="HTMLPreformatted"/>
        <w:wordWrap w:val="0"/>
        <w:spacing w:line="244" w:lineRule="atLeast"/>
      </w:pPr>
      <w:r>
        <w:t>1. Toy Story (1995)</w:t>
      </w:r>
    </w:p>
    <w:p w14:paraId="26E4F7DE" w14:textId="77777777" w:rsidR="006F0601" w:rsidRDefault="006F0601" w:rsidP="006F0601">
      <w:pPr>
        <w:pStyle w:val="HTMLPreformatted"/>
        <w:wordWrap w:val="0"/>
        <w:spacing w:line="244" w:lineRule="atLeast"/>
      </w:pPr>
      <w:r>
        <w:t>1. Toy Story (1995)</w:t>
      </w:r>
    </w:p>
    <w:p w14:paraId="3905B779" w14:textId="77777777" w:rsidR="006F0601" w:rsidRDefault="006F0601" w:rsidP="006F0601">
      <w:pPr>
        <w:pStyle w:val="HTMLPreformatted"/>
        <w:wordWrap w:val="0"/>
        <w:spacing w:line="244" w:lineRule="atLeast"/>
      </w:pPr>
      <w:r>
        <w:t>2. Toy Story (1995)</w:t>
      </w:r>
    </w:p>
    <w:p w14:paraId="2B5C5CCC" w14:textId="77777777" w:rsidR="006F0601" w:rsidRDefault="006F0601" w:rsidP="006F0601">
      <w:pPr>
        <w:pStyle w:val="HTMLPreformatted"/>
        <w:wordWrap w:val="0"/>
        <w:spacing w:line="244" w:lineRule="atLeast"/>
      </w:pPr>
      <w:r>
        <w:t>2. Toy Story (1995)</w:t>
      </w:r>
    </w:p>
    <w:p w14:paraId="1160CEA9" w14:textId="77777777" w:rsidR="006F0601" w:rsidRDefault="006F0601" w:rsidP="006F0601">
      <w:pPr>
        <w:pStyle w:val="HTMLPreformatted"/>
        <w:wordWrap w:val="0"/>
        <w:spacing w:line="244" w:lineRule="atLeast"/>
      </w:pPr>
      <w:r>
        <w:t>3. Toy Story (1995)</w:t>
      </w:r>
    </w:p>
    <w:p w14:paraId="49E4E6FC" w14:textId="77777777" w:rsidR="006F0601" w:rsidRDefault="006F0601" w:rsidP="006F0601">
      <w:pPr>
        <w:pStyle w:val="HTMLPreformatted"/>
        <w:wordWrap w:val="0"/>
        <w:spacing w:line="244" w:lineRule="atLeast"/>
      </w:pPr>
      <w:r>
        <w:t>3. Toy Story (1995)</w:t>
      </w:r>
    </w:p>
    <w:p w14:paraId="6D7E3739" w14:textId="77777777" w:rsidR="006F0601" w:rsidRDefault="006F0601" w:rsidP="006F0601">
      <w:pPr>
        <w:pStyle w:val="HTMLPreformatted"/>
        <w:wordWrap w:val="0"/>
        <w:spacing w:line="244" w:lineRule="atLeast"/>
      </w:pPr>
      <w:r>
        <w:t>4. Jumanji (1995)</w:t>
      </w:r>
    </w:p>
    <w:p w14:paraId="1E197235" w14:textId="77777777" w:rsidR="006F0601" w:rsidRDefault="006F0601" w:rsidP="006F0601">
      <w:pPr>
        <w:pStyle w:val="HTMLPreformatted"/>
        <w:wordWrap w:val="0"/>
        <w:spacing w:line="244" w:lineRule="atLeast"/>
      </w:pPr>
      <w:r>
        <w:t>4. Jumanji (1995)</w:t>
      </w:r>
    </w:p>
    <w:p w14:paraId="513F0F54" w14:textId="77777777" w:rsidR="006F0601" w:rsidRDefault="006F0601" w:rsidP="006F0601">
      <w:pPr>
        <w:pStyle w:val="HTMLPreformatted"/>
        <w:wordWrap w:val="0"/>
        <w:spacing w:line="244" w:lineRule="atLeast"/>
      </w:pPr>
      <w:r>
        <w:t>5. Jumanji (1995)</w:t>
      </w:r>
    </w:p>
    <w:p w14:paraId="7B3BEC91" w14:textId="77777777" w:rsidR="006F0601" w:rsidRDefault="006F0601" w:rsidP="006F0601">
      <w:pPr>
        <w:pStyle w:val="HTMLPreformatted"/>
        <w:wordWrap w:val="0"/>
        <w:spacing w:line="244" w:lineRule="atLeast"/>
      </w:pPr>
      <w:r>
        <w:t>5. Jumanji (1995)</w:t>
      </w:r>
    </w:p>
    <w:p w14:paraId="44EF7BD3" w14:textId="77777777" w:rsidR="006F0601" w:rsidRDefault="006F0601" w:rsidP="006F0601">
      <w:pPr>
        <w:pStyle w:val="HTMLPreformatted"/>
        <w:wordWrap w:val="0"/>
        <w:spacing w:line="244" w:lineRule="atLeast"/>
      </w:pPr>
      <w:r>
        <w:t>6. Jumanji (1995)</w:t>
      </w:r>
    </w:p>
    <w:p w14:paraId="326E1EF3" w14:textId="77777777" w:rsidR="006F0601" w:rsidRDefault="006F0601" w:rsidP="006F0601">
      <w:pPr>
        <w:pStyle w:val="HTMLPreformatted"/>
        <w:wordWrap w:val="0"/>
        <w:spacing w:line="244" w:lineRule="atLeast"/>
      </w:pPr>
      <w:r>
        <w:t>6. Jumanji (1995)</w:t>
      </w:r>
    </w:p>
    <w:p w14:paraId="45A62D30" w14:textId="77777777" w:rsidR="006F0601" w:rsidRDefault="006F0601" w:rsidP="006F0601">
      <w:pPr>
        <w:pStyle w:val="HTMLPreformatted"/>
        <w:wordWrap w:val="0"/>
        <w:spacing w:line="244" w:lineRule="atLeast"/>
      </w:pPr>
      <w:r>
        <w:t>7. Jumanji (1995)</w:t>
      </w:r>
    </w:p>
    <w:p w14:paraId="13206D45" w14:textId="77777777" w:rsidR="006F0601" w:rsidRDefault="006F0601" w:rsidP="006F0601">
      <w:pPr>
        <w:pStyle w:val="HTMLPreformatted"/>
        <w:wordWrap w:val="0"/>
        <w:spacing w:line="244" w:lineRule="atLeast"/>
      </w:pPr>
      <w:r>
        <w:t>7. Jumanji (1995)</w:t>
      </w:r>
    </w:p>
    <w:p w14:paraId="5E0CB9F2" w14:textId="77777777" w:rsidR="006F0601" w:rsidRDefault="006F0601" w:rsidP="006F0601">
      <w:pPr>
        <w:pStyle w:val="HTMLPreformatted"/>
        <w:wordWrap w:val="0"/>
        <w:spacing w:line="244" w:lineRule="atLeast"/>
      </w:pPr>
      <w:r>
        <w:t>8. Grumpier Old Men (1995)</w:t>
      </w:r>
    </w:p>
    <w:p w14:paraId="29465680" w14:textId="77777777" w:rsidR="006F0601" w:rsidRDefault="006F0601" w:rsidP="006F0601">
      <w:pPr>
        <w:pStyle w:val="HTMLPreformatted"/>
        <w:wordWrap w:val="0"/>
        <w:spacing w:line="244" w:lineRule="atLeast"/>
      </w:pPr>
      <w:r>
        <w:t>8. Grumpier Old Men (1995)</w:t>
      </w:r>
    </w:p>
    <w:p w14:paraId="0A714153" w14:textId="77777777" w:rsidR="006F0601" w:rsidRDefault="006F0601" w:rsidP="006F0601">
      <w:pPr>
        <w:pStyle w:val="HTMLPreformatted"/>
        <w:wordWrap w:val="0"/>
        <w:spacing w:line="244" w:lineRule="atLeast"/>
      </w:pPr>
      <w:r>
        <w:t>9. Grumpier Old Men (1995)</w:t>
      </w:r>
    </w:p>
    <w:p w14:paraId="35E3B1F1" w14:textId="77777777" w:rsidR="006F0601" w:rsidRDefault="006F0601" w:rsidP="006F0601">
      <w:pPr>
        <w:pStyle w:val="HTMLPreformatted"/>
        <w:wordWrap w:val="0"/>
        <w:spacing w:line="244" w:lineRule="atLeast"/>
      </w:pPr>
      <w:r>
        <w:t>9. Grumpier Old Men (1995)</w:t>
      </w:r>
    </w:p>
    <w:p w14:paraId="7B2E4B81" w14:textId="77777777" w:rsidR="006F0601" w:rsidRDefault="006F0601" w:rsidP="006F0601">
      <w:pPr>
        <w:pStyle w:val="HTMLPreformatted"/>
        <w:wordWrap w:val="0"/>
        <w:spacing w:line="244" w:lineRule="atLeast"/>
      </w:pPr>
      <w:r>
        <w:t>10. Waiting to Exhale (1995)</w:t>
      </w:r>
    </w:p>
    <w:p w14:paraId="086E4C65" w14:textId="611DB672" w:rsidR="00592E76" w:rsidRDefault="006F0601" w:rsidP="00592E76">
      <w:pPr>
        <w:pStyle w:val="HTMLPreformatted"/>
        <w:wordWrap w:val="0"/>
        <w:spacing w:line="244" w:lineRule="atLeast"/>
      </w:pPr>
      <w:r>
        <w:t>10. Waiting to Exhale (1995)</w:t>
      </w:r>
    </w:p>
    <w:p w14:paraId="20981106" w14:textId="77777777" w:rsidR="00592E76" w:rsidRDefault="00592E76" w:rsidP="00592E76">
      <w:pPr>
        <w:pStyle w:val="HTMLPreformatted"/>
        <w:wordWrap w:val="0"/>
        <w:spacing w:line="244" w:lineRule="atLeast"/>
      </w:pPr>
    </w:p>
    <w:p w14:paraId="02DBFC56" w14:textId="480BD16E" w:rsidR="006F0601" w:rsidRDefault="006F0601" w:rsidP="006F0601">
      <w:r w:rsidRPr="006F0601">
        <w:t>The hybrid_recommendations function combines collaborative and content-based movie recommendations, forming a unified list. It resolves the cold start issue for new users by relying solely on content-based suggestions. For existing users, it combines collaborative filtering with content-based recommendations, ensuring comprehensive suggestions. This approach merges and sorts of recommendations, considering both user behavior and movie content to enhance accuracy for all users.</w:t>
      </w:r>
    </w:p>
    <w:p w14:paraId="0087B606" w14:textId="42CD82BF" w:rsidR="00592E76" w:rsidRDefault="00592E76" w:rsidP="00592E76">
      <w:pPr>
        <w:pStyle w:val="Heading3"/>
      </w:pPr>
      <w:bookmarkStart w:id="36" w:name="_Toc152254615"/>
      <w:r>
        <w:lastRenderedPageBreak/>
        <w:t>Evaluation Matrix</w:t>
      </w:r>
      <w:r>
        <w:t xml:space="preserve"> for the techniques</w:t>
      </w:r>
      <w:bookmarkEnd w:id="36"/>
    </w:p>
    <w:p w14:paraId="6E238E5D" w14:textId="4AF98518" w:rsidR="007A5E3C" w:rsidRPr="007A5E3C" w:rsidRDefault="007A5E3C" w:rsidP="007A5E3C">
      <w:pPr>
        <w:rPr>
          <w:lang w:eastAsia="en-CA"/>
        </w:rPr>
      </w:pPr>
      <w:r>
        <w:rPr>
          <w:lang w:eastAsia="en-CA"/>
        </w:rPr>
        <w:t xml:space="preserve">To evaluate the quality of the recommendations, RMSE was calculated for the three </w:t>
      </w:r>
      <w:r w:rsidR="007644FB">
        <w:rPr>
          <w:lang w:eastAsia="en-CA"/>
        </w:rPr>
        <w:t>techniques</w:t>
      </w:r>
      <w:r>
        <w:rPr>
          <w:lang w:eastAsia="en-CA"/>
        </w:rPr>
        <w:t>. The results are showed below:</w:t>
      </w:r>
    </w:p>
    <w:p w14:paraId="25A9FDEF" w14:textId="7B04C5B1" w:rsidR="008A3658" w:rsidRPr="008A3658" w:rsidRDefault="008A3658" w:rsidP="008A3658">
      <w:pPr>
        <w:spacing w:after="0" w:line="240" w:lineRule="auto"/>
        <w:jc w:val="left"/>
        <w:rPr>
          <w:rFonts w:ascii="Courier New" w:hAnsi="Courier New" w:cs="Courier New"/>
          <w:color w:val="212121"/>
          <w:sz w:val="21"/>
          <w:szCs w:val="21"/>
          <w:shd w:val="clear" w:color="auto" w:fill="FFFFFF"/>
        </w:rPr>
      </w:pPr>
      <w:r w:rsidRPr="008A3658">
        <w:rPr>
          <w:color w:val="auto"/>
        </w:rPr>
        <w:br/>
      </w:r>
      <w:r w:rsidRPr="008A3658">
        <w:rPr>
          <w:rFonts w:ascii="Courier New" w:hAnsi="Courier New" w:cs="Courier New"/>
          <w:color w:val="212121"/>
          <w:sz w:val="21"/>
          <w:szCs w:val="21"/>
          <w:shd w:val="clear" w:color="auto" w:fill="FFFFFF"/>
        </w:rPr>
        <w:t>Collaborative Filtering RMSE: 1.0488361768130714</w:t>
      </w:r>
    </w:p>
    <w:p w14:paraId="057F87AE" w14:textId="77777777" w:rsidR="008A3658" w:rsidRPr="008A3658" w:rsidRDefault="008A3658" w:rsidP="008A3658">
      <w:pPr>
        <w:spacing w:after="0" w:line="240" w:lineRule="auto"/>
        <w:jc w:val="left"/>
        <w:rPr>
          <w:rFonts w:ascii="Courier New" w:hAnsi="Courier New" w:cs="Courier New"/>
          <w:color w:val="212121"/>
          <w:sz w:val="21"/>
          <w:szCs w:val="21"/>
          <w:shd w:val="clear" w:color="auto" w:fill="FFFFFF"/>
        </w:rPr>
      </w:pPr>
      <w:r w:rsidRPr="008A3658">
        <w:rPr>
          <w:rFonts w:ascii="Courier New" w:hAnsi="Courier New" w:cs="Courier New"/>
          <w:color w:val="212121"/>
          <w:sz w:val="21"/>
          <w:szCs w:val="21"/>
          <w:shd w:val="clear" w:color="auto" w:fill="FFFFFF"/>
        </w:rPr>
        <w:t>Content-Based Filtering RMSE: 1.6148782575997571</w:t>
      </w:r>
    </w:p>
    <w:p w14:paraId="0884C720" w14:textId="77777777" w:rsidR="008A3658" w:rsidRPr="008A3658" w:rsidRDefault="008A3658" w:rsidP="008A3658">
      <w:pPr>
        <w:spacing w:after="0" w:line="240" w:lineRule="auto"/>
        <w:jc w:val="left"/>
        <w:rPr>
          <w:rFonts w:ascii="Courier New" w:hAnsi="Courier New" w:cs="Courier New"/>
          <w:color w:val="212121"/>
          <w:sz w:val="21"/>
          <w:szCs w:val="21"/>
          <w:shd w:val="clear" w:color="auto" w:fill="FFFFFF"/>
        </w:rPr>
      </w:pPr>
      <w:r w:rsidRPr="008A3658">
        <w:rPr>
          <w:rFonts w:ascii="Courier New" w:hAnsi="Courier New" w:cs="Courier New"/>
          <w:color w:val="212121"/>
          <w:sz w:val="21"/>
          <w:szCs w:val="21"/>
          <w:shd w:val="clear" w:color="auto" w:fill="FFFFFF"/>
        </w:rPr>
        <w:t>Hybrid Recommender System RMSE: 1.6157367265293443</w:t>
      </w:r>
    </w:p>
    <w:p w14:paraId="5FB11E46" w14:textId="77777777" w:rsidR="0092238A" w:rsidRDefault="0092238A" w:rsidP="008A3658">
      <w:pPr>
        <w:rPr>
          <w:rFonts w:ascii="Courier New" w:hAnsi="Courier New" w:cs="Courier New"/>
          <w:color w:val="212121"/>
          <w:sz w:val="21"/>
          <w:szCs w:val="21"/>
          <w:shd w:val="clear" w:color="auto" w:fill="FFFFFF"/>
        </w:rPr>
      </w:pPr>
    </w:p>
    <w:p w14:paraId="4B2F085E" w14:textId="224C2EEE" w:rsidR="008A3658" w:rsidRDefault="008A3658" w:rsidP="008A3658">
      <w:r w:rsidRPr="008A3658">
        <w:rPr>
          <w:rFonts w:ascii="Courier New" w:hAnsi="Courier New" w:cs="Courier New"/>
          <w:color w:val="212121"/>
          <w:sz w:val="21"/>
          <w:szCs w:val="21"/>
          <w:shd w:val="clear" w:color="auto" w:fill="FFFFFF"/>
        </w:rPr>
        <w:t>Collaborative Filtering is the best model since it has the lowest RMSE score.</w:t>
      </w:r>
    </w:p>
    <w:p w14:paraId="10F42FD7" w14:textId="73B6DC0F" w:rsidR="006F0601" w:rsidRPr="00592E76" w:rsidRDefault="0012599E" w:rsidP="00592E76">
      <w:pPr>
        <w:pStyle w:val="Heading2"/>
      </w:pPr>
      <w:bookmarkStart w:id="37" w:name="_Toc152254616"/>
      <w:r>
        <w:t>Key Findings</w:t>
      </w:r>
      <w:bookmarkEnd w:id="37"/>
      <w:r w:rsidR="00BB7ECE">
        <w:t xml:space="preserve"> </w:t>
      </w:r>
    </w:p>
    <w:p w14:paraId="3E1F3872" w14:textId="3DB954B8" w:rsidR="0064086A" w:rsidRPr="00C95949" w:rsidRDefault="0064086A" w:rsidP="0064086A">
      <w:r>
        <w:t>All three</w:t>
      </w:r>
      <w:r>
        <w:t xml:space="preserve"> method</w:t>
      </w:r>
      <w:r>
        <w:t>s</w:t>
      </w:r>
      <w:r>
        <w:t xml:space="preserve"> </w:t>
      </w:r>
      <w:r>
        <w:t>use</w:t>
      </w:r>
      <w:r>
        <w:t xml:space="preserve"> </w:t>
      </w:r>
      <w:r>
        <w:t xml:space="preserve">auxiliary data, while content-based techniques often </w:t>
      </w:r>
      <w:r w:rsidR="004054A2">
        <w:t>rely</w:t>
      </w:r>
      <w:r>
        <w:t xml:space="preserve"> on </w:t>
      </w:r>
      <w:r>
        <w:t>external data sources to enrich item features, like movie genres and tags. Depending on the availability and quality of external data, content-based recommendations may vary in accuracy and coverage. Therefore, the effectiveness of this method is often contingent on the richness and relevance of the external dataset used for feature extraction.</w:t>
      </w:r>
    </w:p>
    <w:p w14:paraId="7E38723D" w14:textId="614F3BD9" w:rsidR="007239E6" w:rsidRDefault="007239E6" w:rsidP="007239E6">
      <w:r>
        <w:t>Collaborative filtering relies on user-item interactions to provide personalized suggestions, while content-based filtering focuses on item similarities based on content features like genres and tags. The former concentrates on user behaviour and emphasizes item content, resulting in different recommendation approaches.</w:t>
      </w:r>
    </w:p>
    <w:p w14:paraId="1066929F" w14:textId="37B7D2EB" w:rsidR="007239E6" w:rsidRDefault="007239E6" w:rsidP="007239E6">
      <w:r>
        <w:t>The hybrid filtering method, combining collaborative and content-based approaches, aims to address the limitations of individual methods. It enhances recommendation accuracy and diversity by merging collaborative insights with content features. However, while striving for improved effectiveness, its success may vary based on how well it balances these two approaches.</w:t>
      </w:r>
    </w:p>
    <w:p w14:paraId="2B154D7C" w14:textId="77777777" w:rsidR="0064086A" w:rsidRDefault="0064086A" w:rsidP="0064086A">
      <w:r>
        <w:t xml:space="preserve">Both collaborative and hybrid filtering methods utilize collaborative recommendations based on user-item interactions. They share a common ground in leveraging historical user behaviour to suggest items of interest. This similarity ensures personalized recommendations by considering user preferences. </w:t>
      </w:r>
    </w:p>
    <w:p w14:paraId="545DC73B" w14:textId="2007A151" w:rsidR="009165AB" w:rsidRDefault="001F4DC3" w:rsidP="0064086A">
      <w:r w:rsidRPr="001F4DC3">
        <w:t>Based on the above information, it is safe to say auxiliary information, such as user demographics and item characteristics, can be leveraged to alleviate the cold-start problem in recommender systems more effectively</w:t>
      </w:r>
      <w:r>
        <w:t>.</w:t>
      </w:r>
    </w:p>
    <w:p w14:paraId="09CAF6FB" w14:textId="689C617D" w:rsidR="009165AB" w:rsidRDefault="009165AB" w:rsidP="0064086A">
      <w:r>
        <w:t xml:space="preserve">In addition, </w:t>
      </w:r>
      <w:r w:rsidRPr="009165AB">
        <w:t>several</w:t>
      </w:r>
      <w:r w:rsidRPr="009165AB">
        <w:t xml:space="preserve"> evaluation metrics are commonly used to assess the quality of recommendations generated by recommendation systems. Some widely used evaluation metrics include Root Mean Squared Error (RMSE), Mean Absolute Error (MAE), Precision and Recall, Novelty, etc. However, the research project utilized the RMSE only.</w:t>
      </w:r>
    </w:p>
    <w:p w14:paraId="12515CB8" w14:textId="7645C075" w:rsidR="005B1FD6" w:rsidRPr="009165AB" w:rsidRDefault="009165AB" w:rsidP="009165AB">
      <w:r>
        <w:t>Furthermore</w:t>
      </w:r>
      <w:r w:rsidR="001F4DC3">
        <w:t>, based</w:t>
      </w:r>
      <w:r w:rsidR="007A5E3C">
        <w:t xml:space="preserve"> on the evaluation matrix, RMSE, the collaborative techniques </w:t>
      </w:r>
      <w:r w:rsidR="004054A2">
        <w:t>have</w:t>
      </w:r>
      <w:r w:rsidR="007A5E3C">
        <w:t xml:space="preserve"> the lowest score thus this is best techniques in terms of the quality of the recommendations generated. </w:t>
      </w:r>
      <w:r w:rsidR="005B1FD6">
        <w:br w:type="page"/>
      </w:r>
    </w:p>
    <w:p w14:paraId="3CEFE48E" w14:textId="1FF843E5" w:rsidR="00C01B15" w:rsidRDefault="005010EE" w:rsidP="00AB26A9">
      <w:pPr>
        <w:pStyle w:val="Heading1"/>
      </w:pPr>
      <w:bookmarkStart w:id="38" w:name="_Toc152254617"/>
      <w:r>
        <w:lastRenderedPageBreak/>
        <w:t>The shortcomings of the work</w:t>
      </w:r>
      <w:bookmarkEnd w:id="38"/>
      <w:r>
        <w:t xml:space="preserve"> </w:t>
      </w:r>
    </w:p>
    <w:p w14:paraId="53903123" w14:textId="77777777" w:rsidR="00C01B15" w:rsidRDefault="00C01B15" w:rsidP="00AB26A9">
      <w:r>
        <w:t xml:space="preserve">The research project showcases a solid foundation for addressing the cold start problem in recommender systems. However, several areas can be expanded upon and improved to achieve higher accuracy, scalability, and practical applicability. </w:t>
      </w:r>
    </w:p>
    <w:p w14:paraId="4DE550F7" w14:textId="77777777" w:rsidR="00CE349C" w:rsidRDefault="00C01B15" w:rsidP="00CE349C">
      <w:pPr>
        <w:pStyle w:val="Heading4"/>
      </w:pPr>
      <w:r>
        <w:t xml:space="preserve">Limited Evaluation Metrics: </w:t>
      </w:r>
    </w:p>
    <w:p w14:paraId="5DB9F0F1" w14:textId="373D835D" w:rsidR="00C01B15" w:rsidRDefault="00C01B15" w:rsidP="00AB26A9">
      <w:r>
        <w:t>The project primarily uses Root Mean Squared Error (RMSE) as the evaluation metric for assessing recommendation system performance. While RMSE is helpful, it might only partially capture the system's effectiveness in real-world scenarios. Additional metrics like precision, recall, diversity, or coverage could offer a more comprehensive evaluation.</w:t>
      </w:r>
    </w:p>
    <w:p w14:paraId="0727175B" w14:textId="77777777" w:rsidR="00CE349C" w:rsidRDefault="00C01B15" w:rsidP="00CE349C">
      <w:pPr>
        <w:pStyle w:val="Heading4"/>
      </w:pPr>
      <w:r>
        <w:t xml:space="preserve">Singular Approach in Hybrid Recommendation: </w:t>
      </w:r>
    </w:p>
    <w:p w14:paraId="415D369A" w14:textId="715FE6D3" w:rsidR="00C01B15" w:rsidRDefault="00C01B15" w:rsidP="00AB26A9">
      <w:r>
        <w:t>The hybrid recommendation system merges collaborative and content-based approaches without extensive optimization or fine-tuning. There might be room for improvement by employing more advanced hybridization techniques or exploring other models like ensemble methods for better performance.</w:t>
      </w:r>
    </w:p>
    <w:p w14:paraId="7D28BD33" w14:textId="77777777" w:rsidR="00CE349C" w:rsidRDefault="00C01B15" w:rsidP="00CE349C">
      <w:pPr>
        <w:pStyle w:val="Heading4"/>
      </w:pPr>
      <w:r>
        <w:t xml:space="preserve">Cold Start Issue Handling: </w:t>
      </w:r>
    </w:p>
    <w:p w14:paraId="30047EC0" w14:textId="01B7A45A" w:rsidR="00C01B15" w:rsidRDefault="00C01B15" w:rsidP="00AB26A9">
      <w:r>
        <w:t>Although the project attempts to address the cold start problem by using content-based recommendations for new users, the handling might need to be revised or optimized. Developing more sophisticated methodologies or considering user context, preferences, or contextual information could enhance this aspect.</w:t>
      </w:r>
    </w:p>
    <w:p w14:paraId="5CEAAE97" w14:textId="77777777" w:rsidR="00CE349C" w:rsidRDefault="00C01B15" w:rsidP="00CE349C">
      <w:pPr>
        <w:pStyle w:val="Heading4"/>
      </w:pPr>
      <w:r>
        <w:t xml:space="preserve">Lack of Scalability Consideration: </w:t>
      </w:r>
    </w:p>
    <w:p w14:paraId="377F4632" w14:textId="1EEF49B0" w:rsidR="00C01B15" w:rsidRDefault="00C01B15" w:rsidP="00AB26A9">
      <w:r>
        <w:t>The project code and analysis focus on smaller datasets or random sampling for testing. However, scalability issues might arise when implementing these recommendation systems on larger datasets or in a real-world production environment. The code might need modifications to ensure scalability without compromising performance.</w:t>
      </w:r>
    </w:p>
    <w:p w14:paraId="1F5C349A" w14:textId="77777777" w:rsidR="00CE349C" w:rsidRDefault="00CE349C">
      <w:pPr>
        <w:spacing w:after="0" w:line="240" w:lineRule="auto"/>
        <w:jc w:val="left"/>
        <w:rPr>
          <w:rFonts w:eastAsiaTheme="majorEastAsia" w:cstheme="majorBidi"/>
          <w:b/>
          <w:sz w:val="36"/>
          <w:szCs w:val="32"/>
        </w:rPr>
      </w:pPr>
      <w:r>
        <w:br w:type="page"/>
      </w:r>
    </w:p>
    <w:p w14:paraId="04C820EB" w14:textId="13076FE4" w:rsidR="00AC146C" w:rsidRDefault="00C01B15" w:rsidP="00AB26A9">
      <w:pPr>
        <w:pStyle w:val="Heading1"/>
      </w:pPr>
      <w:bookmarkStart w:id="39" w:name="_Toc152254618"/>
      <w:r>
        <w:lastRenderedPageBreak/>
        <w:t xml:space="preserve">Continuation of the </w:t>
      </w:r>
      <w:r w:rsidR="00AC146C">
        <w:t>work:</w:t>
      </w:r>
      <w:bookmarkEnd w:id="39"/>
    </w:p>
    <w:p w14:paraId="28B4B9B7" w14:textId="7BEE6C92" w:rsidR="00C01B15" w:rsidRDefault="00C01B15" w:rsidP="00AB26A9">
      <w:r>
        <w:t>Continuing this work could involve refining existing methodologies, exploring new techniques, and conducting more comprehensive evaluations in real-world scenarios.</w:t>
      </w:r>
    </w:p>
    <w:p w14:paraId="4FC80A44" w14:textId="77777777" w:rsidR="00CE349C" w:rsidRDefault="00C01B15" w:rsidP="00CE349C">
      <w:pPr>
        <w:pStyle w:val="Heading4"/>
      </w:pPr>
      <w:r>
        <w:t xml:space="preserve">Room for Further Research: </w:t>
      </w:r>
    </w:p>
    <w:p w14:paraId="38457B3F" w14:textId="7ABA1517" w:rsidR="00C01B15" w:rsidRDefault="00C01B15" w:rsidP="00AB26A9">
      <w:r>
        <w:t>Despite the shortcomings, the project sets a foundation for future research and improvement. There's ample scope for further investigation into refining the recommendation algorithms, enhancing evaluation methods, addressing scalability issues, and exploring novel techniques such as deep learning or reinforcement learning.</w:t>
      </w:r>
    </w:p>
    <w:p w14:paraId="28F51095" w14:textId="77777777" w:rsidR="00CE349C" w:rsidRDefault="00C01B15" w:rsidP="00CE349C">
      <w:pPr>
        <w:pStyle w:val="Heading4"/>
      </w:pPr>
      <w:r>
        <w:t xml:space="preserve">Real-world Deployment and User Studies: </w:t>
      </w:r>
    </w:p>
    <w:p w14:paraId="5C95EA97" w14:textId="483EB6BB" w:rsidR="00C01B15" w:rsidRDefault="00C01B15" w:rsidP="00AB26A9">
      <w:r>
        <w:t>The continuation of this work could involve deploying the recommendation system in a real-world scenario and conducting user studies to assess its practical usability, user satisfaction, and system performance in a live environment.</w:t>
      </w:r>
    </w:p>
    <w:p w14:paraId="314ECDE4" w14:textId="77777777" w:rsidR="00CE349C" w:rsidRDefault="00C01B15" w:rsidP="00CE349C">
      <w:pPr>
        <w:pStyle w:val="Heading4"/>
      </w:pPr>
      <w:r>
        <w:t xml:space="preserve">Optimization and Model Refinement: </w:t>
      </w:r>
    </w:p>
    <w:p w14:paraId="1844FAB1" w14:textId="5C89E624" w:rsidR="00C01B15" w:rsidRDefault="00C01B15" w:rsidP="00AB26A9">
      <w:r>
        <w:t>There's a possibility to refine the existing models further, optimize code for efficiency, and explore more sophisticated algorithms or architectures to improve the recommendation quality and system performance.</w:t>
      </w:r>
    </w:p>
    <w:p w14:paraId="4588C5B5" w14:textId="77777777" w:rsidR="0072621C" w:rsidRDefault="0072621C">
      <w:pPr>
        <w:spacing w:after="0" w:line="240" w:lineRule="auto"/>
        <w:jc w:val="left"/>
        <w:rPr>
          <w:rFonts w:eastAsiaTheme="majorEastAsia" w:cstheme="majorBidi"/>
          <w:b/>
          <w:sz w:val="36"/>
          <w:szCs w:val="32"/>
        </w:rPr>
      </w:pPr>
      <w:r>
        <w:br w:type="page"/>
      </w:r>
    </w:p>
    <w:p w14:paraId="0185D58B" w14:textId="47E55F60" w:rsidR="005010EE" w:rsidRDefault="00AC146C" w:rsidP="00AB26A9">
      <w:pPr>
        <w:pStyle w:val="Heading1"/>
      </w:pPr>
      <w:bookmarkStart w:id="40" w:name="_Toc152254619"/>
      <w:r>
        <w:lastRenderedPageBreak/>
        <w:t>C</w:t>
      </w:r>
      <w:r w:rsidR="005010EE">
        <w:t>onclu</w:t>
      </w:r>
      <w:bookmarkEnd w:id="33"/>
      <w:r>
        <w:t>sion</w:t>
      </w:r>
      <w:bookmarkEnd w:id="40"/>
    </w:p>
    <w:p w14:paraId="7E0DC051" w14:textId="77777777" w:rsidR="00CC4ABA" w:rsidRDefault="00CC4ABA" w:rsidP="00CC4ABA">
      <w:r>
        <w:t>In conclusion, this research project endeavours to contribute to the recommender systems domain by tackling the complicated challenge of the cold-start problem. This study's comprehensive analysis, methodologies, and implementations offer valuable insights into the nuances and complexities of generating accurate recommendations for new and existing users in information-rich digital environments.</w:t>
      </w:r>
    </w:p>
    <w:p w14:paraId="7097DB88" w14:textId="77777777" w:rsidR="00CC4ABA" w:rsidRDefault="00CC4ABA" w:rsidP="00CC4ABA">
      <w:r>
        <w:t>Exploring collaborative filtering, content-based filtering, and the innovative hybrid approach provides a comprehensive understanding of their functionalities, strengths, and limitations. While collaborative filtering harnesses user-item interactions for personalized suggestions and content-based filtering relies on item characteristics, the hybrid approach aims to amalgamate the best of both worlds, enhancing recommendation accuracy and diversity.</w:t>
      </w:r>
    </w:p>
    <w:p w14:paraId="0CCDF735" w14:textId="77777777" w:rsidR="00CC4ABA" w:rsidRDefault="00CC4ABA" w:rsidP="00CC4ABA">
      <w:r>
        <w:t>Despite the strides made in this project, it's crucial to acknowledge certain limitations and avenues for future research. While informative, relying on RMSE as the primary evaluation metric might benefit from complementing metrics such as precision, recall, diversity, or coverage for a more comprehensive assessment of the effectiveness of the recommendation system. Additionally, while the hybrid model showcases promise, further optimization or exploration of advanced hybridization techniques could elevate its performance.</w:t>
      </w:r>
    </w:p>
    <w:p w14:paraId="54915709" w14:textId="77777777" w:rsidR="00CC4ABA" w:rsidRDefault="00CC4ABA" w:rsidP="00CC4ABA">
      <w:r>
        <w:t>Moreover, addressing the cold-start issue, especially for new users, requires continuous refinement and consideration of user context, preferences, and additional contextual information. Real-world deployment and scalability considerations are crucial for practical applicability, necessitating further exploration in subsequent research endeavours.</w:t>
      </w:r>
    </w:p>
    <w:p w14:paraId="66C4E99B" w14:textId="77777777" w:rsidR="00CC4ABA" w:rsidRDefault="00CC4ABA" w:rsidP="00CC4ABA">
      <w:r>
        <w:t>Nevertheless, this project lays a solid foundation for future investigations in recommender systems, paving the way for refinements in algorithmic approaches, evaluation methodologies, scalability solutions, and real-world deployment. The findings and methodologies showcased herein act as guiding beacons for researchers and practitioners aiming to enhance recommendation system accuracy, user satisfaction, and practical usability.</w:t>
      </w:r>
    </w:p>
    <w:p w14:paraId="268192CA" w14:textId="2B42CA62" w:rsidR="007078A7" w:rsidRDefault="00CC4ABA" w:rsidP="00CC4ABA">
      <w:r>
        <w:t>While this project marks a substantial step towards mitigating the cold-start problem, there remains ample scope for advancement and refinement in recommendation systems. It sets the stage for ongoing research, inviting scholars and industry experts to delve deeper into unexplored avenues and ultimately improve the quality and applicability of recommendation systems in diverse digital landscapes.</w:t>
      </w:r>
      <w:r w:rsidR="007078A7">
        <w:br w:type="page"/>
      </w:r>
    </w:p>
    <w:bookmarkStart w:id="41" w:name="_Toc152254620" w:displacedByCustomXml="next"/>
    <w:sdt>
      <w:sdtPr>
        <w:id w:val="-1880391684"/>
        <w:docPartObj>
          <w:docPartGallery w:val="Bibliographies"/>
          <w:docPartUnique/>
        </w:docPartObj>
      </w:sdtPr>
      <w:sdtEndPr>
        <w:rPr>
          <w:rFonts w:eastAsia="Times New Roman" w:cs="Times New Roman"/>
          <w:b w:val="0"/>
          <w:sz w:val="24"/>
          <w:szCs w:val="24"/>
        </w:rPr>
      </w:sdtEndPr>
      <w:sdtContent>
        <w:p w14:paraId="5161CBDC" w14:textId="364CC415" w:rsidR="007078A7" w:rsidRDefault="007078A7" w:rsidP="007078A7">
          <w:pPr>
            <w:pStyle w:val="Heading1"/>
          </w:pPr>
          <w:r>
            <w:t>References</w:t>
          </w:r>
          <w:bookmarkEnd w:id="41"/>
        </w:p>
        <w:sdt>
          <w:sdtPr>
            <w:id w:val="111145805"/>
            <w:bibliography/>
          </w:sdtPr>
          <w:sdtEndPr>
            <w:rPr>
              <w:rFonts w:cs="Times New Roman"/>
              <w:szCs w:val="24"/>
            </w:rPr>
          </w:sdtEndPr>
          <w:sdtContent>
            <w:p w14:paraId="337E4DBD" w14:textId="77777777" w:rsidR="00350770" w:rsidRDefault="007078A7" w:rsidP="00350770">
              <w:pPr>
                <w:pStyle w:val="Bibliography"/>
                <w:ind w:left="720" w:hanging="720"/>
                <w:rPr>
                  <w:rFonts w:cs="Times New Roman"/>
                  <w:noProof/>
                  <w:szCs w:val="24"/>
                </w:rPr>
              </w:pPr>
              <w:r>
                <w:fldChar w:fldCharType="begin"/>
              </w:r>
              <w:r>
                <w:instrText xml:space="preserve"> BIBLIOGRAPHY </w:instrText>
              </w:r>
              <w:r>
                <w:fldChar w:fldCharType="separate"/>
              </w:r>
              <w:r w:rsidR="00350770">
                <w:rPr>
                  <w:noProof/>
                </w:rPr>
                <w:t xml:space="preserve">Cortes, D. (2020). Cold-start recommendations in Collective Matrix Factorization. </w:t>
              </w:r>
              <w:r w:rsidR="00350770">
                <w:rPr>
                  <w:i/>
                  <w:iCs/>
                  <w:noProof/>
                </w:rPr>
                <w:t>Cornell University Library, arXiv.org</w:t>
              </w:r>
              <w:r w:rsidR="00350770">
                <w:rPr>
                  <w:noProof/>
                </w:rPr>
                <w:t>.</w:t>
              </w:r>
            </w:p>
            <w:p w14:paraId="0F791252" w14:textId="77777777" w:rsidR="00350770" w:rsidRDefault="00350770" w:rsidP="00350770">
              <w:pPr>
                <w:pStyle w:val="Bibliography"/>
                <w:ind w:left="720" w:hanging="720"/>
                <w:rPr>
                  <w:noProof/>
                </w:rPr>
              </w:pPr>
              <w:r>
                <w:rPr>
                  <w:noProof/>
                </w:rPr>
                <w:t xml:space="preserve">Ferdaous, H., Bouchra, F., Imad-eddine, O. B., &amp; Asmaa, B. (2017). Recommendation using a clustering algorithm based on a hybrid features selection method. </w:t>
              </w:r>
              <w:r>
                <w:rPr>
                  <w:i/>
                  <w:iCs/>
                  <w:noProof/>
                </w:rPr>
                <w:t>Springer</w:t>
              </w:r>
              <w:r>
                <w:rPr>
                  <w:noProof/>
                </w:rPr>
                <w:t>, 183–186.</w:t>
              </w:r>
            </w:p>
            <w:p w14:paraId="32C09248" w14:textId="77777777" w:rsidR="00350770" w:rsidRDefault="00350770" w:rsidP="00350770">
              <w:pPr>
                <w:pStyle w:val="Bibliography"/>
                <w:ind w:left="720" w:hanging="720"/>
                <w:rPr>
                  <w:noProof/>
                </w:rPr>
              </w:pPr>
              <w:r>
                <w:rPr>
                  <w:noProof/>
                </w:rPr>
                <w:t xml:space="preserve">Hoang Son, L. (2016). Dealing with the new user cold-start problem in recommender systems: A comparative review. </w:t>
              </w:r>
              <w:r>
                <w:rPr>
                  <w:i/>
                  <w:iCs/>
                  <w:noProof/>
                </w:rPr>
                <w:t>Information systems (Oxford)</w:t>
              </w:r>
              <w:r>
                <w:rPr>
                  <w:noProof/>
                </w:rPr>
                <w:t>, 88-102.</w:t>
              </w:r>
            </w:p>
            <w:p w14:paraId="20B89A5E" w14:textId="77777777" w:rsidR="00350770" w:rsidRDefault="00350770" w:rsidP="00350770">
              <w:pPr>
                <w:pStyle w:val="Bibliography"/>
                <w:ind w:left="720" w:hanging="720"/>
                <w:rPr>
                  <w:noProof/>
                </w:rPr>
              </w:pPr>
              <w:r>
                <w:rPr>
                  <w:noProof/>
                </w:rPr>
                <w:t xml:space="preserve">Rahman, M. M., Shama, I. A., Rahman, M. S., &amp; Nabil, M. R. (2022). Hybrid recommendation system to solve cold start problem. </w:t>
              </w:r>
              <w:r>
                <w:rPr>
                  <w:i/>
                  <w:iCs/>
                  <w:noProof/>
                </w:rPr>
                <w:t>Journal of Theoretical and Applied Information Technology</w:t>
              </w:r>
              <w:r>
                <w:rPr>
                  <w:noProof/>
                </w:rPr>
                <w:t>, 3562-3570.</w:t>
              </w:r>
            </w:p>
            <w:p w14:paraId="6506C331" w14:textId="77777777" w:rsidR="00350770" w:rsidRDefault="00350770" w:rsidP="00350770">
              <w:pPr>
                <w:pStyle w:val="Bibliography"/>
                <w:ind w:left="720" w:hanging="720"/>
                <w:rPr>
                  <w:noProof/>
                </w:rPr>
              </w:pPr>
              <w:r>
                <w:rPr>
                  <w:noProof/>
                </w:rPr>
                <w:t xml:space="preserve">Ricci, F., Rokach, L., Shapira, B., &amp; Kantor, P. (2011). Recommender Systems Handbook. </w:t>
              </w:r>
              <w:r>
                <w:rPr>
                  <w:i/>
                  <w:iCs/>
                  <w:noProof/>
                </w:rPr>
                <w:t>Springer</w:t>
              </w:r>
              <w:r>
                <w:rPr>
                  <w:noProof/>
                </w:rPr>
                <w:t>, 1-35.</w:t>
              </w:r>
            </w:p>
            <w:p w14:paraId="4F7B0DBC" w14:textId="77777777" w:rsidR="00350770" w:rsidRDefault="00350770" w:rsidP="00350770">
              <w:pPr>
                <w:pStyle w:val="Bibliography"/>
                <w:ind w:left="720" w:hanging="720"/>
                <w:rPr>
                  <w:noProof/>
                </w:rPr>
              </w:pPr>
              <w:r>
                <w:rPr>
                  <w:noProof/>
                </w:rPr>
                <w:t xml:space="preserve">Wei, J., He, J., Chen, K., Zhou, Y., &amp; Tang, Z. (2017). Collaborative filtering and deep learning based recommendation system for cold start items. </w:t>
              </w:r>
              <w:r>
                <w:rPr>
                  <w:i/>
                  <w:iCs/>
                  <w:noProof/>
                </w:rPr>
                <w:t>Expert Systems with Applications - Volume 69</w:t>
              </w:r>
              <w:r>
                <w:rPr>
                  <w:noProof/>
                </w:rPr>
                <w:t>, 29-39.</w:t>
              </w:r>
            </w:p>
            <w:p w14:paraId="3ECAC475" w14:textId="77777777" w:rsidR="00350770" w:rsidRDefault="00350770" w:rsidP="00350770">
              <w:pPr>
                <w:pStyle w:val="Bibliography"/>
                <w:ind w:left="720" w:hanging="720"/>
                <w:rPr>
                  <w:noProof/>
                </w:rPr>
              </w:pPr>
              <w:r>
                <w:rPr>
                  <w:noProof/>
                </w:rPr>
                <w:t xml:space="preserve">Zhang, Z.-K., Liu, C., Zhang, Y.-C., &amp; Zhou, T. (2007). Solving the cold-start problem in recommender systems with social tags. </w:t>
              </w:r>
              <w:r>
                <w:rPr>
                  <w:i/>
                  <w:iCs/>
                  <w:noProof/>
                </w:rPr>
                <w:t>EPL (Europhysics Letters)</w:t>
              </w:r>
              <w:r>
                <w:rPr>
                  <w:noProof/>
                </w:rPr>
                <w:t>, p1 to p5.</w:t>
              </w:r>
            </w:p>
            <w:p w14:paraId="2FD688D2" w14:textId="52FC7104" w:rsidR="007078A7" w:rsidRDefault="007078A7" w:rsidP="00350770">
              <w:r>
                <w:rPr>
                  <w:b/>
                  <w:bCs/>
                  <w:noProof/>
                </w:rPr>
                <w:fldChar w:fldCharType="end"/>
              </w:r>
            </w:p>
          </w:sdtContent>
        </w:sdt>
      </w:sdtContent>
    </w:sdt>
    <w:p w14:paraId="159BB30B" w14:textId="77777777" w:rsidR="00DC17D3" w:rsidRPr="00E4406A" w:rsidRDefault="00DC17D3" w:rsidP="00AB26A9"/>
    <w:sectPr w:rsidR="00DC17D3" w:rsidRPr="00E4406A" w:rsidSect="00455DC8">
      <w:headerReference w:type="default" r:id="rId34"/>
      <w:footerReference w:type="default" r:id="rId35"/>
      <w:pgSz w:w="12240" w:h="15840"/>
      <w:pgMar w:top="1418" w:right="1440" w:bottom="1559" w:left="1440" w:header="709" w:footer="83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41F62" w14:textId="77777777" w:rsidR="008A47FD" w:rsidRDefault="008A47FD" w:rsidP="00AB26A9">
      <w:r>
        <w:separator/>
      </w:r>
    </w:p>
    <w:p w14:paraId="01B4D8A8" w14:textId="77777777" w:rsidR="008A47FD" w:rsidRDefault="008A47FD" w:rsidP="00AB26A9"/>
  </w:endnote>
  <w:endnote w:type="continuationSeparator" w:id="0">
    <w:p w14:paraId="1BDCEAC8" w14:textId="77777777" w:rsidR="008A47FD" w:rsidRDefault="008A47FD" w:rsidP="00AB26A9">
      <w:r>
        <w:continuationSeparator/>
      </w:r>
    </w:p>
    <w:p w14:paraId="0527A9DD" w14:textId="77777777" w:rsidR="008A47FD" w:rsidRDefault="008A47FD" w:rsidP="00AB26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6DD2E9A6" w14:textId="1C2CAD87" w:rsidR="00297C4C" w:rsidRPr="00297C4C" w:rsidRDefault="00297C4C" w:rsidP="004F16BD">
        <w:pPr>
          <w:jc w:val="right"/>
        </w:pPr>
        <w:r w:rsidRPr="005811C6">
          <w:tab/>
        </w:r>
        <w:r w:rsidRPr="005811C6">
          <w:tab/>
        </w:r>
        <w:r>
          <w:tab/>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484256"/>
      <w:docPartObj>
        <w:docPartGallery w:val="Page Numbers (Top of Page)"/>
        <w:docPartUnique/>
      </w:docPartObj>
    </w:sdtPr>
    <w:sdtContent>
      <w:p w14:paraId="0BFA4B70" w14:textId="77777777" w:rsidR="009F23EC" w:rsidRPr="00297C4C" w:rsidRDefault="009F23EC" w:rsidP="004F16BD">
        <w:pPr>
          <w:jc w:val="right"/>
        </w:pPr>
        <w:r w:rsidRPr="005811C6">
          <w:tab/>
        </w:r>
        <w:r w:rsidRPr="005811C6">
          <w:tab/>
        </w:r>
        <w:r>
          <w:tab/>
        </w:r>
        <w:r>
          <w:tab/>
        </w:r>
        <w:r w:rsidRPr="005811C6">
          <w:t xml:space="preserve">Page </w:t>
        </w:r>
        <w:r>
          <w:fldChar w:fldCharType="begin"/>
        </w:r>
        <w:r>
          <w:instrText xml:space="preserve"> PAGE  \* Arabic </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8CCAB" w14:textId="77777777" w:rsidR="008A47FD" w:rsidRDefault="008A47FD" w:rsidP="00AB26A9">
      <w:r>
        <w:separator/>
      </w:r>
    </w:p>
    <w:p w14:paraId="60605D63" w14:textId="77777777" w:rsidR="008A47FD" w:rsidRDefault="008A47FD" w:rsidP="00AB26A9"/>
  </w:footnote>
  <w:footnote w:type="continuationSeparator" w:id="0">
    <w:p w14:paraId="47409D92" w14:textId="77777777" w:rsidR="008A47FD" w:rsidRDefault="008A47FD" w:rsidP="00AB26A9">
      <w:r>
        <w:continuationSeparator/>
      </w:r>
    </w:p>
    <w:p w14:paraId="14E9D052" w14:textId="77777777" w:rsidR="008A47FD" w:rsidRDefault="008A47FD" w:rsidP="00AB26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A2212" w14:textId="77777777" w:rsidR="000454FD" w:rsidRDefault="000454FD" w:rsidP="00AB2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53E18" w14:textId="77777777" w:rsidR="00097173" w:rsidRDefault="00097173" w:rsidP="00AB26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45146A"/>
    <w:multiLevelType w:val="hybridMultilevel"/>
    <w:tmpl w:val="D8DA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D3AEF"/>
    <w:multiLevelType w:val="hybridMultilevel"/>
    <w:tmpl w:val="256AB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1E49DE"/>
    <w:multiLevelType w:val="multilevel"/>
    <w:tmpl w:val="0A40A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36309"/>
    <w:multiLevelType w:val="hybridMultilevel"/>
    <w:tmpl w:val="3000C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125B98"/>
    <w:multiLevelType w:val="hybridMultilevel"/>
    <w:tmpl w:val="433A8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23431A"/>
    <w:multiLevelType w:val="multilevel"/>
    <w:tmpl w:val="DE201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13539"/>
    <w:multiLevelType w:val="multilevel"/>
    <w:tmpl w:val="FABA7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426B93"/>
    <w:multiLevelType w:val="hybridMultilevel"/>
    <w:tmpl w:val="70A29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7264EA"/>
    <w:multiLevelType w:val="multilevel"/>
    <w:tmpl w:val="6EC0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B5286C"/>
    <w:multiLevelType w:val="multilevel"/>
    <w:tmpl w:val="C5249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837EC9"/>
    <w:multiLevelType w:val="multilevel"/>
    <w:tmpl w:val="8D3A9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6248014">
    <w:abstractNumId w:val="0"/>
  </w:num>
  <w:num w:numId="2" w16cid:durableId="1581988304">
    <w:abstractNumId w:val="1"/>
  </w:num>
  <w:num w:numId="3" w16cid:durableId="68769355">
    <w:abstractNumId w:val="2"/>
  </w:num>
  <w:num w:numId="4" w16cid:durableId="62723558">
    <w:abstractNumId w:val="3"/>
  </w:num>
  <w:num w:numId="5" w16cid:durableId="1967270010">
    <w:abstractNumId w:val="4"/>
  </w:num>
  <w:num w:numId="6" w16cid:durableId="323701375">
    <w:abstractNumId w:val="9"/>
  </w:num>
  <w:num w:numId="7" w16cid:durableId="280108890">
    <w:abstractNumId w:val="5"/>
  </w:num>
  <w:num w:numId="8" w16cid:durableId="2115591368">
    <w:abstractNumId w:val="6"/>
  </w:num>
  <w:num w:numId="9" w16cid:durableId="275985811">
    <w:abstractNumId w:val="7"/>
  </w:num>
  <w:num w:numId="10" w16cid:durableId="232668855">
    <w:abstractNumId w:val="8"/>
  </w:num>
  <w:num w:numId="11" w16cid:durableId="1167289501">
    <w:abstractNumId w:val="10"/>
  </w:num>
  <w:num w:numId="12" w16cid:durableId="2015765493">
    <w:abstractNumId w:val="15"/>
  </w:num>
  <w:num w:numId="13" w16cid:durableId="1519390760">
    <w:abstractNumId w:val="19"/>
  </w:num>
  <w:num w:numId="14" w16cid:durableId="1815949145">
    <w:abstractNumId w:val="14"/>
  </w:num>
  <w:num w:numId="15" w16cid:durableId="1336959839">
    <w:abstractNumId w:val="20"/>
    <w:lvlOverride w:ilvl="1">
      <w:lvl w:ilvl="1">
        <w:numFmt w:val="bullet"/>
        <w:lvlText w:val=""/>
        <w:lvlJc w:val="left"/>
        <w:pPr>
          <w:tabs>
            <w:tab w:val="num" w:pos="1440"/>
          </w:tabs>
          <w:ind w:left="1440" w:hanging="360"/>
        </w:pPr>
        <w:rPr>
          <w:rFonts w:ascii="Symbol" w:hAnsi="Symbol" w:hint="default"/>
          <w:sz w:val="20"/>
        </w:rPr>
      </w:lvl>
    </w:lvlOverride>
  </w:num>
  <w:num w:numId="16" w16cid:durableId="910194304">
    <w:abstractNumId w:val="20"/>
    <w:lvlOverride w:ilvl="1">
      <w:lvl w:ilvl="1">
        <w:numFmt w:val="bullet"/>
        <w:lvlText w:val=""/>
        <w:lvlJc w:val="left"/>
        <w:pPr>
          <w:tabs>
            <w:tab w:val="num" w:pos="1440"/>
          </w:tabs>
          <w:ind w:left="1440" w:hanging="360"/>
        </w:pPr>
        <w:rPr>
          <w:rFonts w:ascii="Symbol" w:hAnsi="Symbol" w:hint="default"/>
          <w:sz w:val="20"/>
        </w:rPr>
      </w:lvl>
    </w:lvlOverride>
  </w:num>
  <w:num w:numId="17" w16cid:durableId="934927">
    <w:abstractNumId w:val="20"/>
    <w:lvlOverride w:ilvl="1">
      <w:lvl w:ilvl="1">
        <w:numFmt w:val="bullet"/>
        <w:lvlText w:val=""/>
        <w:lvlJc w:val="left"/>
        <w:pPr>
          <w:tabs>
            <w:tab w:val="num" w:pos="1440"/>
          </w:tabs>
          <w:ind w:left="1440" w:hanging="360"/>
        </w:pPr>
        <w:rPr>
          <w:rFonts w:ascii="Symbol" w:hAnsi="Symbol" w:hint="default"/>
          <w:sz w:val="20"/>
        </w:rPr>
      </w:lvl>
    </w:lvlOverride>
  </w:num>
  <w:num w:numId="18" w16cid:durableId="1633904493">
    <w:abstractNumId w:val="17"/>
    <w:lvlOverride w:ilvl="1">
      <w:lvl w:ilvl="1">
        <w:numFmt w:val="bullet"/>
        <w:lvlText w:val=""/>
        <w:lvlJc w:val="left"/>
        <w:pPr>
          <w:tabs>
            <w:tab w:val="num" w:pos="1440"/>
          </w:tabs>
          <w:ind w:left="1440" w:hanging="360"/>
        </w:pPr>
        <w:rPr>
          <w:rFonts w:ascii="Symbol" w:hAnsi="Symbol" w:hint="default"/>
          <w:sz w:val="20"/>
        </w:rPr>
      </w:lvl>
    </w:lvlOverride>
  </w:num>
  <w:num w:numId="19" w16cid:durableId="1537233961">
    <w:abstractNumId w:val="17"/>
    <w:lvlOverride w:ilvl="1">
      <w:lvl w:ilvl="1">
        <w:numFmt w:val="bullet"/>
        <w:lvlText w:val=""/>
        <w:lvlJc w:val="left"/>
        <w:pPr>
          <w:tabs>
            <w:tab w:val="num" w:pos="1440"/>
          </w:tabs>
          <w:ind w:left="1440" w:hanging="360"/>
        </w:pPr>
        <w:rPr>
          <w:rFonts w:ascii="Symbol" w:hAnsi="Symbol" w:hint="default"/>
          <w:sz w:val="20"/>
        </w:rPr>
      </w:lvl>
    </w:lvlOverride>
  </w:num>
  <w:num w:numId="20" w16cid:durableId="783812015">
    <w:abstractNumId w:val="21"/>
    <w:lvlOverride w:ilvl="1">
      <w:lvl w:ilvl="1">
        <w:numFmt w:val="bullet"/>
        <w:lvlText w:val=""/>
        <w:lvlJc w:val="left"/>
        <w:pPr>
          <w:tabs>
            <w:tab w:val="num" w:pos="1440"/>
          </w:tabs>
          <w:ind w:left="1440" w:hanging="360"/>
        </w:pPr>
        <w:rPr>
          <w:rFonts w:ascii="Symbol" w:hAnsi="Symbol" w:hint="default"/>
          <w:sz w:val="20"/>
        </w:rPr>
      </w:lvl>
    </w:lvlOverride>
  </w:num>
  <w:num w:numId="21" w16cid:durableId="646519950">
    <w:abstractNumId w:val="21"/>
    <w:lvlOverride w:ilvl="1">
      <w:lvl w:ilvl="1">
        <w:numFmt w:val="bullet"/>
        <w:lvlText w:val=""/>
        <w:lvlJc w:val="left"/>
        <w:pPr>
          <w:tabs>
            <w:tab w:val="num" w:pos="1440"/>
          </w:tabs>
          <w:ind w:left="1440" w:hanging="360"/>
        </w:pPr>
        <w:rPr>
          <w:rFonts w:ascii="Symbol" w:hAnsi="Symbol" w:hint="default"/>
          <w:sz w:val="20"/>
        </w:rPr>
      </w:lvl>
    </w:lvlOverride>
  </w:num>
  <w:num w:numId="22" w16cid:durableId="1280066384">
    <w:abstractNumId w:val="21"/>
    <w:lvlOverride w:ilvl="1">
      <w:lvl w:ilvl="1">
        <w:numFmt w:val="bullet"/>
        <w:lvlText w:val=""/>
        <w:lvlJc w:val="left"/>
        <w:pPr>
          <w:tabs>
            <w:tab w:val="num" w:pos="1440"/>
          </w:tabs>
          <w:ind w:left="1440" w:hanging="360"/>
        </w:pPr>
        <w:rPr>
          <w:rFonts w:ascii="Symbol" w:hAnsi="Symbol" w:hint="default"/>
          <w:sz w:val="20"/>
        </w:rPr>
      </w:lvl>
    </w:lvlOverride>
  </w:num>
  <w:num w:numId="23" w16cid:durableId="1387535385">
    <w:abstractNumId w:val="13"/>
    <w:lvlOverride w:ilvl="1">
      <w:lvl w:ilvl="1">
        <w:numFmt w:val="bullet"/>
        <w:lvlText w:val=""/>
        <w:lvlJc w:val="left"/>
        <w:pPr>
          <w:tabs>
            <w:tab w:val="num" w:pos="1440"/>
          </w:tabs>
          <w:ind w:left="1440" w:hanging="360"/>
        </w:pPr>
        <w:rPr>
          <w:rFonts w:ascii="Symbol" w:hAnsi="Symbol" w:hint="default"/>
          <w:sz w:val="20"/>
        </w:rPr>
      </w:lvl>
    </w:lvlOverride>
  </w:num>
  <w:num w:numId="24" w16cid:durableId="1424103768">
    <w:abstractNumId w:val="13"/>
    <w:lvlOverride w:ilvl="1">
      <w:lvl w:ilvl="1">
        <w:numFmt w:val="bullet"/>
        <w:lvlText w:val=""/>
        <w:lvlJc w:val="left"/>
        <w:pPr>
          <w:tabs>
            <w:tab w:val="num" w:pos="1440"/>
          </w:tabs>
          <w:ind w:left="1440" w:hanging="360"/>
        </w:pPr>
        <w:rPr>
          <w:rFonts w:ascii="Symbol" w:hAnsi="Symbol" w:hint="default"/>
          <w:sz w:val="20"/>
        </w:rPr>
      </w:lvl>
    </w:lvlOverride>
  </w:num>
  <w:num w:numId="25" w16cid:durableId="1476991420">
    <w:abstractNumId w:val="16"/>
  </w:num>
  <w:num w:numId="26" w16cid:durableId="649674314">
    <w:abstractNumId w:val="16"/>
    <w:lvlOverride w:ilvl="1">
      <w:lvl w:ilvl="1">
        <w:numFmt w:val="bullet"/>
        <w:lvlText w:val=""/>
        <w:lvlJc w:val="left"/>
        <w:pPr>
          <w:tabs>
            <w:tab w:val="num" w:pos="1440"/>
          </w:tabs>
          <w:ind w:left="1440" w:hanging="360"/>
        </w:pPr>
        <w:rPr>
          <w:rFonts w:ascii="Symbol" w:hAnsi="Symbol" w:hint="default"/>
          <w:sz w:val="20"/>
        </w:rPr>
      </w:lvl>
    </w:lvlOverride>
  </w:num>
  <w:num w:numId="27" w16cid:durableId="514147774">
    <w:abstractNumId w:val="16"/>
    <w:lvlOverride w:ilvl="1">
      <w:lvl w:ilvl="1">
        <w:numFmt w:val="bullet"/>
        <w:lvlText w:val=""/>
        <w:lvlJc w:val="left"/>
        <w:pPr>
          <w:tabs>
            <w:tab w:val="num" w:pos="1440"/>
          </w:tabs>
          <w:ind w:left="1440" w:hanging="360"/>
        </w:pPr>
        <w:rPr>
          <w:rFonts w:ascii="Symbol" w:hAnsi="Symbol" w:hint="default"/>
          <w:sz w:val="20"/>
        </w:rPr>
      </w:lvl>
    </w:lvlOverride>
  </w:num>
  <w:num w:numId="28" w16cid:durableId="1843354667">
    <w:abstractNumId w:val="16"/>
    <w:lvlOverride w:ilvl="1">
      <w:lvl w:ilvl="1">
        <w:numFmt w:val="bullet"/>
        <w:lvlText w:val=""/>
        <w:lvlJc w:val="left"/>
        <w:pPr>
          <w:tabs>
            <w:tab w:val="num" w:pos="1440"/>
          </w:tabs>
          <w:ind w:left="1440" w:hanging="360"/>
        </w:pPr>
        <w:rPr>
          <w:rFonts w:ascii="Symbol" w:hAnsi="Symbol" w:hint="default"/>
          <w:sz w:val="20"/>
        </w:rPr>
      </w:lvl>
    </w:lvlOverride>
  </w:num>
  <w:num w:numId="29" w16cid:durableId="683244608">
    <w:abstractNumId w:val="16"/>
    <w:lvlOverride w:ilvl="1">
      <w:lvl w:ilvl="1">
        <w:numFmt w:val="bullet"/>
        <w:lvlText w:val=""/>
        <w:lvlJc w:val="left"/>
        <w:pPr>
          <w:tabs>
            <w:tab w:val="num" w:pos="1440"/>
          </w:tabs>
          <w:ind w:left="1440" w:hanging="360"/>
        </w:pPr>
        <w:rPr>
          <w:rFonts w:ascii="Symbol" w:hAnsi="Symbol" w:hint="default"/>
          <w:sz w:val="20"/>
        </w:rPr>
      </w:lvl>
    </w:lvlOverride>
  </w:num>
  <w:num w:numId="30" w16cid:durableId="1431464881">
    <w:abstractNumId w:val="16"/>
    <w:lvlOverride w:ilvl="1">
      <w:lvl w:ilvl="1">
        <w:numFmt w:val="bullet"/>
        <w:lvlText w:val=""/>
        <w:lvlJc w:val="left"/>
        <w:pPr>
          <w:tabs>
            <w:tab w:val="num" w:pos="1440"/>
          </w:tabs>
          <w:ind w:left="1440" w:hanging="360"/>
        </w:pPr>
        <w:rPr>
          <w:rFonts w:ascii="Symbol" w:hAnsi="Symbol" w:hint="default"/>
          <w:sz w:val="20"/>
        </w:rPr>
      </w:lvl>
    </w:lvlOverride>
  </w:num>
  <w:num w:numId="31" w16cid:durableId="1827013150">
    <w:abstractNumId w:val="16"/>
    <w:lvlOverride w:ilvl="1">
      <w:lvl w:ilvl="1">
        <w:numFmt w:val="bullet"/>
        <w:lvlText w:val=""/>
        <w:lvlJc w:val="left"/>
        <w:pPr>
          <w:tabs>
            <w:tab w:val="num" w:pos="1440"/>
          </w:tabs>
          <w:ind w:left="1440" w:hanging="360"/>
        </w:pPr>
        <w:rPr>
          <w:rFonts w:ascii="Symbol" w:hAnsi="Symbol" w:hint="default"/>
          <w:sz w:val="20"/>
        </w:rPr>
      </w:lvl>
    </w:lvlOverride>
  </w:num>
  <w:num w:numId="32" w16cid:durableId="768739109">
    <w:abstractNumId w:val="18"/>
  </w:num>
  <w:num w:numId="33" w16cid:durableId="1458796174">
    <w:abstractNumId w:val="11"/>
  </w:num>
  <w:num w:numId="34" w16cid:durableId="7603749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31EC5"/>
    <w:rsid w:val="00032A90"/>
    <w:rsid w:val="000454FD"/>
    <w:rsid w:val="00055999"/>
    <w:rsid w:val="000965FD"/>
    <w:rsid w:val="00097173"/>
    <w:rsid w:val="000A1AFC"/>
    <w:rsid w:val="000A7B13"/>
    <w:rsid w:val="000B15C3"/>
    <w:rsid w:val="000B6A7B"/>
    <w:rsid w:val="000B6ECA"/>
    <w:rsid w:val="000C6039"/>
    <w:rsid w:val="000C6E1F"/>
    <w:rsid w:val="000D0CB9"/>
    <w:rsid w:val="000F2E32"/>
    <w:rsid w:val="000F356D"/>
    <w:rsid w:val="000F4FFC"/>
    <w:rsid w:val="000F6CF3"/>
    <w:rsid w:val="0010617A"/>
    <w:rsid w:val="0012599E"/>
    <w:rsid w:val="00151336"/>
    <w:rsid w:val="00154D23"/>
    <w:rsid w:val="001563D5"/>
    <w:rsid w:val="00162A86"/>
    <w:rsid w:val="001925C2"/>
    <w:rsid w:val="00195753"/>
    <w:rsid w:val="001B6F00"/>
    <w:rsid w:val="001C3382"/>
    <w:rsid w:val="001C5D6F"/>
    <w:rsid w:val="001D3D92"/>
    <w:rsid w:val="001F4DC3"/>
    <w:rsid w:val="0020419D"/>
    <w:rsid w:val="00211D4A"/>
    <w:rsid w:val="00212D8D"/>
    <w:rsid w:val="00236CE7"/>
    <w:rsid w:val="002479F6"/>
    <w:rsid w:val="002559FA"/>
    <w:rsid w:val="0027278B"/>
    <w:rsid w:val="00290E72"/>
    <w:rsid w:val="00293A94"/>
    <w:rsid w:val="00297AE9"/>
    <w:rsid w:val="00297C4C"/>
    <w:rsid w:val="002A6422"/>
    <w:rsid w:val="002B0488"/>
    <w:rsid w:val="002C635D"/>
    <w:rsid w:val="002C6F5E"/>
    <w:rsid w:val="002D44B0"/>
    <w:rsid w:val="003041DF"/>
    <w:rsid w:val="00312FF8"/>
    <w:rsid w:val="0033721A"/>
    <w:rsid w:val="00337368"/>
    <w:rsid w:val="00350770"/>
    <w:rsid w:val="00352714"/>
    <w:rsid w:val="003723E4"/>
    <w:rsid w:val="003731F8"/>
    <w:rsid w:val="0038567C"/>
    <w:rsid w:val="00390F39"/>
    <w:rsid w:val="00391A81"/>
    <w:rsid w:val="003B7188"/>
    <w:rsid w:val="003B7FAD"/>
    <w:rsid w:val="003D25C0"/>
    <w:rsid w:val="003E4578"/>
    <w:rsid w:val="003F3C23"/>
    <w:rsid w:val="00403063"/>
    <w:rsid w:val="004054A2"/>
    <w:rsid w:val="00424F66"/>
    <w:rsid w:val="00430467"/>
    <w:rsid w:val="004501F6"/>
    <w:rsid w:val="00455DC8"/>
    <w:rsid w:val="00471612"/>
    <w:rsid w:val="00480781"/>
    <w:rsid w:val="00483462"/>
    <w:rsid w:val="004C28B5"/>
    <w:rsid w:val="004D3B0F"/>
    <w:rsid w:val="004F16BD"/>
    <w:rsid w:val="005010EE"/>
    <w:rsid w:val="00530AFF"/>
    <w:rsid w:val="00531BE7"/>
    <w:rsid w:val="005346AD"/>
    <w:rsid w:val="00535F1E"/>
    <w:rsid w:val="005421D0"/>
    <w:rsid w:val="005452C5"/>
    <w:rsid w:val="005454E1"/>
    <w:rsid w:val="005512F0"/>
    <w:rsid w:val="00551EDA"/>
    <w:rsid w:val="00552D7A"/>
    <w:rsid w:val="0055472C"/>
    <w:rsid w:val="00575A7C"/>
    <w:rsid w:val="005811C6"/>
    <w:rsid w:val="00592E76"/>
    <w:rsid w:val="00595F22"/>
    <w:rsid w:val="005A34EC"/>
    <w:rsid w:val="005A7051"/>
    <w:rsid w:val="005B1584"/>
    <w:rsid w:val="005B1FD6"/>
    <w:rsid w:val="005B4652"/>
    <w:rsid w:val="005C45AE"/>
    <w:rsid w:val="005C4DD1"/>
    <w:rsid w:val="005E5C44"/>
    <w:rsid w:val="005E7822"/>
    <w:rsid w:val="005F36FE"/>
    <w:rsid w:val="00616BFC"/>
    <w:rsid w:val="006215A6"/>
    <w:rsid w:val="0062303C"/>
    <w:rsid w:val="00623EB2"/>
    <w:rsid w:val="00637A2B"/>
    <w:rsid w:val="0064086A"/>
    <w:rsid w:val="00643C68"/>
    <w:rsid w:val="00651B88"/>
    <w:rsid w:val="00654E36"/>
    <w:rsid w:val="006900BD"/>
    <w:rsid w:val="006964E6"/>
    <w:rsid w:val="006A2BFD"/>
    <w:rsid w:val="006B0608"/>
    <w:rsid w:val="006B090D"/>
    <w:rsid w:val="006C2040"/>
    <w:rsid w:val="006C7065"/>
    <w:rsid w:val="006F0601"/>
    <w:rsid w:val="006F0F3D"/>
    <w:rsid w:val="00700516"/>
    <w:rsid w:val="00704BCF"/>
    <w:rsid w:val="007078A7"/>
    <w:rsid w:val="007239E6"/>
    <w:rsid w:val="0072621C"/>
    <w:rsid w:val="00747BDE"/>
    <w:rsid w:val="00751BA9"/>
    <w:rsid w:val="007644FB"/>
    <w:rsid w:val="00767DE3"/>
    <w:rsid w:val="00773D33"/>
    <w:rsid w:val="007A4BB3"/>
    <w:rsid w:val="007A516C"/>
    <w:rsid w:val="007A5E3C"/>
    <w:rsid w:val="007B680C"/>
    <w:rsid w:val="007D148D"/>
    <w:rsid w:val="007D152F"/>
    <w:rsid w:val="007D430C"/>
    <w:rsid w:val="007D5F55"/>
    <w:rsid w:val="007E44F1"/>
    <w:rsid w:val="007F091D"/>
    <w:rsid w:val="007F1B9E"/>
    <w:rsid w:val="00811FE5"/>
    <w:rsid w:val="008354C2"/>
    <w:rsid w:val="0084659C"/>
    <w:rsid w:val="0086309E"/>
    <w:rsid w:val="00866865"/>
    <w:rsid w:val="008925C4"/>
    <w:rsid w:val="00893706"/>
    <w:rsid w:val="008A3658"/>
    <w:rsid w:val="008A47FD"/>
    <w:rsid w:val="008D33C7"/>
    <w:rsid w:val="008D5A14"/>
    <w:rsid w:val="008E7B03"/>
    <w:rsid w:val="008F3CE6"/>
    <w:rsid w:val="008F5C3D"/>
    <w:rsid w:val="00900BC9"/>
    <w:rsid w:val="00904ACE"/>
    <w:rsid w:val="00911728"/>
    <w:rsid w:val="0091438A"/>
    <w:rsid w:val="009165AB"/>
    <w:rsid w:val="00917BA1"/>
    <w:rsid w:val="0092238A"/>
    <w:rsid w:val="00924FD0"/>
    <w:rsid w:val="00931353"/>
    <w:rsid w:val="009328D1"/>
    <w:rsid w:val="00932F99"/>
    <w:rsid w:val="009404DE"/>
    <w:rsid w:val="009416FA"/>
    <w:rsid w:val="00983A47"/>
    <w:rsid w:val="00990245"/>
    <w:rsid w:val="00991E2D"/>
    <w:rsid w:val="00994FE6"/>
    <w:rsid w:val="00996A52"/>
    <w:rsid w:val="009B7745"/>
    <w:rsid w:val="009B7998"/>
    <w:rsid w:val="009F1E14"/>
    <w:rsid w:val="009F23EC"/>
    <w:rsid w:val="009F442F"/>
    <w:rsid w:val="00A06007"/>
    <w:rsid w:val="00A07FCB"/>
    <w:rsid w:val="00A11CB1"/>
    <w:rsid w:val="00A23421"/>
    <w:rsid w:val="00A3166B"/>
    <w:rsid w:val="00A47477"/>
    <w:rsid w:val="00A55FE9"/>
    <w:rsid w:val="00A565DD"/>
    <w:rsid w:val="00A63033"/>
    <w:rsid w:val="00A86CBC"/>
    <w:rsid w:val="00A87C3B"/>
    <w:rsid w:val="00A91614"/>
    <w:rsid w:val="00AA5EB3"/>
    <w:rsid w:val="00AB26A9"/>
    <w:rsid w:val="00AB4117"/>
    <w:rsid w:val="00AC146C"/>
    <w:rsid w:val="00AF3701"/>
    <w:rsid w:val="00B0060A"/>
    <w:rsid w:val="00B0300A"/>
    <w:rsid w:val="00B1555D"/>
    <w:rsid w:val="00B218A5"/>
    <w:rsid w:val="00B259D8"/>
    <w:rsid w:val="00B30879"/>
    <w:rsid w:val="00B359AC"/>
    <w:rsid w:val="00B42E3D"/>
    <w:rsid w:val="00B47E3A"/>
    <w:rsid w:val="00B52108"/>
    <w:rsid w:val="00B65BBD"/>
    <w:rsid w:val="00B9366B"/>
    <w:rsid w:val="00BA12BF"/>
    <w:rsid w:val="00BA3817"/>
    <w:rsid w:val="00BA448F"/>
    <w:rsid w:val="00BB11FE"/>
    <w:rsid w:val="00BB2847"/>
    <w:rsid w:val="00BB7ECE"/>
    <w:rsid w:val="00BC2CDC"/>
    <w:rsid w:val="00BE498D"/>
    <w:rsid w:val="00BE7F7F"/>
    <w:rsid w:val="00BF3576"/>
    <w:rsid w:val="00C01B15"/>
    <w:rsid w:val="00C02626"/>
    <w:rsid w:val="00C157D9"/>
    <w:rsid w:val="00C1605F"/>
    <w:rsid w:val="00C32788"/>
    <w:rsid w:val="00C329B9"/>
    <w:rsid w:val="00C46A33"/>
    <w:rsid w:val="00C84396"/>
    <w:rsid w:val="00C86BF2"/>
    <w:rsid w:val="00C8790E"/>
    <w:rsid w:val="00C9521C"/>
    <w:rsid w:val="00C95949"/>
    <w:rsid w:val="00CC4ABA"/>
    <w:rsid w:val="00CE349C"/>
    <w:rsid w:val="00D01DAB"/>
    <w:rsid w:val="00D065B3"/>
    <w:rsid w:val="00D16391"/>
    <w:rsid w:val="00D22D20"/>
    <w:rsid w:val="00D408DE"/>
    <w:rsid w:val="00D50231"/>
    <w:rsid w:val="00D555A6"/>
    <w:rsid w:val="00D62DB9"/>
    <w:rsid w:val="00D70AA0"/>
    <w:rsid w:val="00D80E49"/>
    <w:rsid w:val="00DC0353"/>
    <w:rsid w:val="00DC17D3"/>
    <w:rsid w:val="00DC51E3"/>
    <w:rsid w:val="00DE2B29"/>
    <w:rsid w:val="00E0503B"/>
    <w:rsid w:val="00E12539"/>
    <w:rsid w:val="00E2670A"/>
    <w:rsid w:val="00E3234C"/>
    <w:rsid w:val="00E36DD4"/>
    <w:rsid w:val="00E4406A"/>
    <w:rsid w:val="00E57830"/>
    <w:rsid w:val="00E62D23"/>
    <w:rsid w:val="00E7161F"/>
    <w:rsid w:val="00E72608"/>
    <w:rsid w:val="00E76FE3"/>
    <w:rsid w:val="00E83639"/>
    <w:rsid w:val="00E92676"/>
    <w:rsid w:val="00E943C4"/>
    <w:rsid w:val="00EA6E89"/>
    <w:rsid w:val="00EB41C0"/>
    <w:rsid w:val="00EB511E"/>
    <w:rsid w:val="00EC01F5"/>
    <w:rsid w:val="00ED5EBD"/>
    <w:rsid w:val="00EE4683"/>
    <w:rsid w:val="00EE5FDD"/>
    <w:rsid w:val="00EF409F"/>
    <w:rsid w:val="00F047A9"/>
    <w:rsid w:val="00F12059"/>
    <w:rsid w:val="00F2016C"/>
    <w:rsid w:val="00F226C7"/>
    <w:rsid w:val="00F34228"/>
    <w:rsid w:val="00F43300"/>
    <w:rsid w:val="00F51C99"/>
    <w:rsid w:val="00F55B1A"/>
    <w:rsid w:val="00F5729A"/>
    <w:rsid w:val="00F57E7B"/>
    <w:rsid w:val="00F62212"/>
    <w:rsid w:val="00F90540"/>
    <w:rsid w:val="00FA569B"/>
    <w:rsid w:val="00FA685F"/>
    <w:rsid w:val="00FC3E80"/>
    <w:rsid w:val="00FC54B9"/>
    <w:rsid w:val="00FD5E39"/>
    <w:rsid w:val="00FE6E9F"/>
    <w:rsid w:val="00FF768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C936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6A9"/>
    <w:pPr>
      <w:spacing w:after="200" w:line="259" w:lineRule="auto"/>
      <w:jc w:val="both"/>
    </w:pPr>
    <w:rPr>
      <w:rFonts w:ascii="Times New Roman" w:eastAsia="Times New Roman" w:hAnsi="Times New Roman" w:cs="Times New Roman"/>
      <w:color w:val="0E101A"/>
      <w:lang w:bidi="hi-IN"/>
    </w:rPr>
  </w:style>
  <w:style w:type="paragraph" w:styleId="Heading1">
    <w:name w:val="heading 1"/>
    <w:basedOn w:val="BodyText"/>
    <w:next w:val="BodyText"/>
    <w:link w:val="Heading1Char"/>
    <w:uiPriority w:val="9"/>
    <w:qFormat/>
    <w:rsid w:val="00AB26A9"/>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AB26A9"/>
    <w:pPr>
      <w:keepNext/>
      <w:keepLines/>
      <w:spacing w:before="280" w:after="0"/>
      <w:outlineLvl w:val="1"/>
    </w:pPr>
    <w:rPr>
      <w:rFonts w:eastAsiaTheme="majorEastAsia" w:cstheme="majorBidi"/>
      <w:b/>
      <w:noProof/>
      <w:color w:val="000000" w:themeColor="text1"/>
      <w:sz w:val="28"/>
      <w:szCs w:val="26"/>
      <w:lang w:eastAsia="en-CA"/>
    </w:rPr>
  </w:style>
  <w:style w:type="paragraph" w:styleId="Heading3">
    <w:name w:val="heading 3"/>
    <w:basedOn w:val="Heading2"/>
    <w:next w:val="Normal"/>
    <w:link w:val="Heading3Char"/>
    <w:uiPriority w:val="4"/>
    <w:unhideWhenUsed/>
    <w:qFormat/>
    <w:rsid w:val="00AB26A9"/>
    <w:pPr>
      <w:outlineLvl w:val="2"/>
    </w:pPr>
    <w:rPr>
      <w:sz w:val="24"/>
    </w:rPr>
  </w:style>
  <w:style w:type="paragraph" w:styleId="Heading4">
    <w:name w:val="heading 4"/>
    <w:basedOn w:val="Normal"/>
    <w:next w:val="Normal"/>
    <w:link w:val="Heading4Char"/>
    <w:uiPriority w:val="5"/>
    <w:unhideWhenUsed/>
    <w:qFormat/>
    <w:rsid w:val="00AB26A9"/>
    <w:pPr>
      <w:spacing w:before="280" w:after="0"/>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9"/>
    <w:rsid w:val="00AB26A9"/>
    <w:rPr>
      <w:rFonts w:ascii="Times New Roman" w:eastAsiaTheme="majorEastAsia" w:hAnsi="Times New Roman" w:cstheme="majorBidi"/>
      <w:b/>
      <w:color w:val="0E101A"/>
      <w:sz w:val="36"/>
      <w:szCs w:val="32"/>
      <w:lang w:bidi="hi-IN"/>
    </w:rPr>
  </w:style>
  <w:style w:type="character" w:customStyle="1" w:styleId="Heading2Char">
    <w:name w:val="Heading 2 Char"/>
    <w:basedOn w:val="DefaultParagraphFont"/>
    <w:link w:val="Heading2"/>
    <w:uiPriority w:val="3"/>
    <w:rsid w:val="00AB26A9"/>
    <w:rPr>
      <w:rFonts w:ascii="Times New Roman" w:eastAsiaTheme="majorEastAsia" w:hAnsi="Times New Roman" w:cstheme="majorBidi"/>
      <w:b/>
      <w:noProof/>
      <w:color w:val="000000" w:themeColor="text1"/>
      <w:sz w:val="28"/>
      <w:szCs w:val="26"/>
      <w:lang w:eastAsia="en-CA" w:bidi="hi-IN"/>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AB26A9"/>
    <w:rPr>
      <w:rFonts w:ascii="Times New Roman" w:eastAsiaTheme="majorEastAsia" w:hAnsi="Times New Roman" w:cstheme="majorBidi"/>
      <w:b/>
      <w:noProof/>
      <w:color w:val="000000" w:themeColor="text1"/>
      <w:szCs w:val="26"/>
      <w:lang w:eastAsia="en-CA" w:bidi="hi-IN"/>
    </w:rPr>
  </w:style>
  <w:style w:type="character" w:customStyle="1" w:styleId="Heading4Char">
    <w:name w:val="Heading 4 Char"/>
    <w:basedOn w:val="DefaultParagraphFont"/>
    <w:link w:val="Heading4"/>
    <w:uiPriority w:val="5"/>
    <w:rsid w:val="00AB26A9"/>
    <w:rPr>
      <w:rFonts w:ascii="Times New Roman" w:eastAsia="Times New Roman" w:hAnsi="Times New Roman" w:cs="Times New Roman"/>
      <w:b/>
      <w:bCs/>
      <w:color w:val="0E101A"/>
      <w:lang w:bidi="hi-IN"/>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BE498D"/>
    <w:pPr>
      <w:tabs>
        <w:tab w:val="right" w:leader="dot" w:pos="9350"/>
      </w:tabs>
      <w:spacing w:before="0" w:line="360" w:lineRule="auto"/>
      <w:ind w:left="221"/>
    </w:pPr>
    <w:rPr>
      <w:b w:val="0"/>
    </w:rPr>
  </w:style>
  <w:style w:type="paragraph" w:styleId="TOC3">
    <w:name w:val="toc 3"/>
    <w:basedOn w:val="Normal"/>
    <w:next w:val="Normal"/>
    <w:autoRedefine/>
    <w:uiPriority w:val="39"/>
    <w:unhideWhenUsed/>
    <w:rsid w:val="000454FD"/>
    <w:pPr>
      <w:tabs>
        <w:tab w:val="right" w:leader="dot" w:pos="9350"/>
      </w:tabs>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character" w:styleId="FollowedHyperlink">
    <w:name w:val="FollowedHyperlink"/>
    <w:basedOn w:val="DefaultParagraphFont"/>
    <w:uiPriority w:val="99"/>
    <w:semiHidden/>
    <w:unhideWhenUsed/>
    <w:rsid w:val="00B47E3A"/>
    <w:rPr>
      <w:color w:val="954F72" w:themeColor="followedHyperlink"/>
      <w:u w:val="single"/>
    </w:rPr>
  </w:style>
  <w:style w:type="paragraph" w:styleId="ListParagraph">
    <w:name w:val="List Paragraph"/>
    <w:basedOn w:val="Normal"/>
    <w:uiPriority w:val="34"/>
    <w:rsid w:val="00154D23"/>
    <w:pPr>
      <w:ind w:left="720"/>
      <w:contextualSpacing/>
    </w:pPr>
  </w:style>
  <w:style w:type="character" w:styleId="Strong">
    <w:name w:val="Strong"/>
    <w:uiPriority w:val="22"/>
    <w:qFormat/>
    <w:rsid w:val="00212D8D"/>
  </w:style>
  <w:style w:type="paragraph" w:customStyle="1" w:styleId="ql-indent-1">
    <w:name w:val="ql-indent-1"/>
    <w:basedOn w:val="Normal"/>
    <w:rsid w:val="00E72608"/>
    <w:pPr>
      <w:spacing w:before="100" w:beforeAutospacing="1" w:after="100" w:afterAutospacing="1" w:line="240" w:lineRule="auto"/>
      <w:jc w:val="left"/>
    </w:pPr>
  </w:style>
  <w:style w:type="character" w:styleId="UnresolvedMention">
    <w:name w:val="Unresolved Mention"/>
    <w:basedOn w:val="DefaultParagraphFont"/>
    <w:uiPriority w:val="99"/>
    <w:semiHidden/>
    <w:unhideWhenUsed/>
    <w:rsid w:val="00B0300A"/>
    <w:rPr>
      <w:color w:val="605E5C"/>
      <w:shd w:val="clear" w:color="auto" w:fill="E1DFDD"/>
    </w:rPr>
  </w:style>
  <w:style w:type="paragraph" w:styleId="Bibliography">
    <w:name w:val="Bibliography"/>
    <w:basedOn w:val="Normal"/>
    <w:next w:val="Normal"/>
    <w:uiPriority w:val="37"/>
    <w:unhideWhenUsed/>
    <w:rsid w:val="007078A7"/>
    <w:rPr>
      <w:rFonts w:cs="Mangal"/>
      <w:szCs w:val="21"/>
    </w:rPr>
  </w:style>
  <w:style w:type="paragraph" w:styleId="Caption">
    <w:name w:val="caption"/>
    <w:basedOn w:val="Normal"/>
    <w:next w:val="Normal"/>
    <w:uiPriority w:val="35"/>
    <w:unhideWhenUsed/>
    <w:qFormat/>
    <w:rsid w:val="00535F1E"/>
    <w:pPr>
      <w:spacing w:line="240" w:lineRule="auto"/>
    </w:pPr>
    <w:rPr>
      <w:rFonts w:cs="Mangal"/>
      <w:i/>
      <w:iCs/>
      <w:color w:val="44546A" w:themeColor="text2"/>
      <w:sz w:val="18"/>
      <w:szCs w:val="16"/>
    </w:rPr>
  </w:style>
  <w:style w:type="paragraph" w:styleId="HTMLPreformatted">
    <w:name w:val="HTML Preformatted"/>
    <w:basedOn w:val="Normal"/>
    <w:link w:val="HTMLPreformattedChar"/>
    <w:uiPriority w:val="99"/>
    <w:unhideWhenUsed/>
    <w:rsid w:val="00FC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FC54B9"/>
    <w:rPr>
      <w:rFonts w:ascii="Courier New" w:eastAsia="Times New Roman" w:hAnsi="Courier New" w:cs="Courier New"/>
      <w:sz w:val="20"/>
      <w:szCs w:val="20"/>
      <w:lang w:bidi="hi-IN"/>
    </w:rPr>
  </w:style>
  <w:style w:type="character" w:customStyle="1" w:styleId="c1">
    <w:name w:val="c1"/>
    <w:basedOn w:val="DefaultParagraphFont"/>
    <w:rsid w:val="00FC54B9"/>
  </w:style>
  <w:style w:type="character" w:customStyle="1" w:styleId="n">
    <w:name w:val="n"/>
    <w:basedOn w:val="DefaultParagraphFont"/>
    <w:rsid w:val="00FC54B9"/>
  </w:style>
  <w:style w:type="character" w:customStyle="1" w:styleId="o">
    <w:name w:val="o"/>
    <w:basedOn w:val="DefaultParagraphFont"/>
    <w:rsid w:val="00FC54B9"/>
  </w:style>
  <w:style w:type="character" w:customStyle="1" w:styleId="p">
    <w:name w:val="p"/>
    <w:basedOn w:val="DefaultParagraphFont"/>
    <w:rsid w:val="00FC54B9"/>
  </w:style>
  <w:style w:type="character" w:customStyle="1" w:styleId="s1">
    <w:name w:val="s1"/>
    <w:basedOn w:val="DefaultParagraphFont"/>
    <w:rsid w:val="00FC54B9"/>
  </w:style>
  <w:style w:type="character" w:customStyle="1" w:styleId="mf">
    <w:name w:val="mf"/>
    <w:basedOn w:val="DefaultParagraphFont"/>
    <w:rsid w:val="00FC54B9"/>
  </w:style>
  <w:style w:type="character" w:customStyle="1" w:styleId="mi">
    <w:name w:val="mi"/>
    <w:basedOn w:val="DefaultParagraphFont"/>
    <w:rsid w:val="00FC54B9"/>
  </w:style>
  <w:style w:type="paragraph" w:styleId="TableofFigures">
    <w:name w:val="table of figures"/>
    <w:basedOn w:val="Normal"/>
    <w:next w:val="Normal"/>
    <w:uiPriority w:val="99"/>
    <w:unhideWhenUsed/>
    <w:rsid w:val="00097173"/>
    <w:pPr>
      <w:spacing w:after="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2076">
      <w:bodyDiv w:val="1"/>
      <w:marLeft w:val="0"/>
      <w:marRight w:val="0"/>
      <w:marTop w:val="0"/>
      <w:marBottom w:val="0"/>
      <w:divBdr>
        <w:top w:val="none" w:sz="0" w:space="0" w:color="auto"/>
        <w:left w:val="none" w:sz="0" w:space="0" w:color="auto"/>
        <w:bottom w:val="none" w:sz="0" w:space="0" w:color="auto"/>
        <w:right w:val="none" w:sz="0" w:space="0" w:color="auto"/>
      </w:divBdr>
    </w:div>
    <w:div w:id="87233458">
      <w:bodyDiv w:val="1"/>
      <w:marLeft w:val="0"/>
      <w:marRight w:val="0"/>
      <w:marTop w:val="0"/>
      <w:marBottom w:val="0"/>
      <w:divBdr>
        <w:top w:val="none" w:sz="0" w:space="0" w:color="auto"/>
        <w:left w:val="none" w:sz="0" w:space="0" w:color="auto"/>
        <w:bottom w:val="none" w:sz="0" w:space="0" w:color="auto"/>
        <w:right w:val="none" w:sz="0" w:space="0" w:color="auto"/>
      </w:divBdr>
    </w:div>
    <w:div w:id="284166343">
      <w:bodyDiv w:val="1"/>
      <w:marLeft w:val="0"/>
      <w:marRight w:val="0"/>
      <w:marTop w:val="0"/>
      <w:marBottom w:val="0"/>
      <w:divBdr>
        <w:top w:val="none" w:sz="0" w:space="0" w:color="auto"/>
        <w:left w:val="none" w:sz="0" w:space="0" w:color="auto"/>
        <w:bottom w:val="none" w:sz="0" w:space="0" w:color="auto"/>
        <w:right w:val="none" w:sz="0" w:space="0" w:color="auto"/>
      </w:divBdr>
    </w:div>
    <w:div w:id="305282943">
      <w:bodyDiv w:val="1"/>
      <w:marLeft w:val="0"/>
      <w:marRight w:val="0"/>
      <w:marTop w:val="0"/>
      <w:marBottom w:val="0"/>
      <w:divBdr>
        <w:top w:val="none" w:sz="0" w:space="0" w:color="auto"/>
        <w:left w:val="none" w:sz="0" w:space="0" w:color="auto"/>
        <w:bottom w:val="none" w:sz="0" w:space="0" w:color="auto"/>
        <w:right w:val="none" w:sz="0" w:space="0" w:color="auto"/>
      </w:divBdr>
    </w:div>
    <w:div w:id="335694828">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469252557">
      <w:bodyDiv w:val="1"/>
      <w:marLeft w:val="0"/>
      <w:marRight w:val="0"/>
      <w:marTop w:val="0"/>
      <w:marBottom w:val="0"/>
      <w:divBdr>
        <w:top w:val="none" w:sz="0" w:space="0" w:color="auto"/>
        <w:left w:val="none" w:sz="0" w:space="0" w:color="auto"/>
        <w:bottom w:val="none" w:sz="0" w:space="0" w:color="auto"/>
        <w:right w:val="none" w:sz="0" w:space="0" w:color="auto"/>
      </w:divBdr>
    </w:div>
    <w:div w:id="542794929">
      <w:bodyDiv w:val="1"/>
      <w:marLeft w:val="0"/>
      <w:marRight w:val="0"/>
      <w:marTop w:val="0"/>
      <w:marBottom w:val="0"/>
      <w:divBdr>
        <w:top w:val="none" w:sz="0" w:space="0" w:color="auto"/>
        <w:left w:val="none" w:sz="0" w:space="0" w:color="auto"/>
        <w:bottom w:val="none" w:sz="0" w:space="0" w:color="auto"/>
        <w:right w:val="none" w:sz="0" w:space="0" w:color="auto"/>
      </w:divBdr>
    </w:div>
    <w:div w:id="552230006">
      <w:bodyDiv w:val="1"/>
      <w:marLeft w:val="0"/>
      <w:marRight w:val="0"/>
      <w:marTop w:val="0"/>
      <w:marBottom w:val="0"/>
      <w:divBdr>
        <w:top w:val="none" w:sz="0" w:space="0" w:color="auto"/>
        <w:left w:val="none" w:sz="0" w:space="0" w:color="auto"/>
        <w:bottom w:val="none" w:sz="0" w:space="0" w:color="auto"/>
        <w:right w:val="none" w:sz="0" w:space="0" w:color="auto"/>
      </w:divBdr>
      <w:divsChild>
        <w:div w:id="1833061847">
          <w:marLeft w:val="0"/>
          <w:marRight w:val="0"/>
          <w:marTop w:val="0"/>
          <w:marBottom w:val="0"/>
          <w:divBdr>
            <w:top w:val="none" w:sz="0" w:space="0" w:color="auto"/>
            <w:left w:val="none" w:sz="0" w:space="0" w:color="auto"/>
            <w:bottom w:val="none" w:sz="0" w:space="0" w:color="auto"/>
            <w:right w:val="none" w:sz="0" w:space="0" w:color="auto"/>
          </w:divBdr>
          <w:divsChild>
            <w:div w:id="792214899">
              <w:marLeft w:val="0"/>
              <w:marRight w:val="0"/>
              <w:marTop w:val="0"/>
              <w:marBottom w:val="0"/>
              <w:divBdr>
                <w:top w:val="none" w:sz="0" w:space="0" w:color="auto"/>
                <w:left w:val="none" w:sz="0" w:space="0" w:color="auto"/>
                <w:bottom w:val="none" w:sz="0" w:space="0" w:color="auto"/>
                <w:right w:val="none" w:sz="0" w:space="0" w:color="auto"/>
              </w:divBdr>
              <w:divsChild>
                <w:div w:id="970011916">
                  <w:marLeft w:val="0"/>
                  <w:marRight w:val="0"/>
                  <w:marTop w:val="0"/>
                  <w:marBottom w:val="0"/>
                  <w:divBdr>
                    <w:top w:val="none" w:sz="0" w:space="0" w:color="auto"/>
                    <w:left w:val="none" w:sz="0" w:space="0" w:color="auto"/>
                    <w:bottom w:val="none" w:sz="0" w:space="0" w:color="auto"/>
                    <w:right w:val="none" w:sz="0" w:space="0" w:color="auto"/>
                  </w:divBdr>
                  <w:divsChild>
                    <w:div w:id="201407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4803">
          <w:marLeft w:val="0"/>
          <w:marRight w:val="0"/>
          <w:marTop w:val="0"/>
          <w:marBottom w:val="0"/>
          <w:divBdr>
            <w:top w:val="none" w:sz="0" w:space="0" w:color="auto"/>
            <w:left w:val="none" w:sz="0" w:space="0" w:color="auto"/>
            <w:bottom w:val="none" w:sz="0" w:space="0" w:color="auto"/>
            <w:right w:val="none" w:sz="0" w:space="0" w:color="auto"/>
          </w:divBdr>
          <w:divsChild>
            <w:div w:id="1014459953">
              <w:marLeft w:val="0"/>
              <w:marRight w:val="0"/>
              <w:marTop w:val="0"/>
              <w:marBottom w:val="0"/>
              <w:divBdr>
                <w:top w:val="none" w:sz="0" w:space="0" w:color="auto"/>
                <w:left w:val="none" w:sz="0" w:space="0" w:color="auto"/>
                <w:bottom w:val="none" w:sz="0" w:space="0" w:color="auto"/>
                <w:right w:val="none" w:sz="0" w:space="0" w:color="auto"/>
              </w:divBdr>
              <w:divsChild>
                <w:div w:id="862790423">
                  <w:marLeft w:val="0"/>
                  <w:marRight w:val="0"/>
                  <w:marTop w:val="0"/>
                  <w:marBottom w:val="0"/>
                  <w:divBdr>
                    <w:top w:val="none" w:sz="0" w:space="0" w:color="auto"/>
                    <w:left w:val="none" w:sz="0" w:space="0" w:color="auto"/>
                    <w:bottom w:val="none" w:sz="0" w:space="0" w:color="auto"/>
                    <w:right w:val="none" w:sz="0" w:space="0" w:color="auto"/>
                  </w:divBdr>
                  <w:divsChild>
                    <w:div w:id="16467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604022">
      <w:bodyDiv w:val="1"/>
      <w:marLeft w:val="0"/>
      <w:marRight w:val="0"/>
      <w:marTop w:val="0"/>
      <w:marBottom w:val="0"/>
      <w:divBdr>
        <w:top w:val="none" w:sz="0" w:space="0" w:color="auto"/>
        <w:left w:val="none" w:sz="0" w:space="0" w:color="auto"/>
        <w:bottom w:val="none" w:sz="0" w:space="0" w:color="auto"/>
        <w:right w:val="none" w:sz="0" w:space="0" w:color="auto"/>
      </w:divBdr>
    </w:div>
    <w:div w:id="705134079">
      <w:bodyDiv w:val="1"/>
      <w:marLeft w:val="0"/>
      <w:marRight w:val="0"/>
      <w:marTop w:val="0"/>
      <w:marBottom w:val="0"/>
      <w:divBdr>
        <w:top w:val="none" w:sz="0" w:space="0" w:color="auto"/>
        <w:left w:val="none" w:sz="0" w:space="0" w:color="auto"/>
        <w:bottom w:val="none" w:sz="0" w:space="0" w:color="auto"/>
        <w:right w:val="none" w:sz="0" w:space="0" w:color="auto"/>
      </w:divBdr>
    </w:div>
    <w:div w:id="816267165">
      <w:bodyDiv w:val="1"/>
      <w:marLeft w:val="0"/>
      <w:marRight w:val="0"/>
      <w:marTop w:val="0"/>
      <w:marBottom w:val="0"/>
      <w:divBdr>
        <w:top w:val="none" w:sz="0" w:space="0" w:color="auto"/>
        <w:left w:val="none" w:sz="0" w:space="0" w:color="auto"/>
        <w:bottom w:val="none" w:sz="0" w:space="0" w:color="auto"/>
        <w:right w:val="none" w:sz="0" w:space="0" w:color="auto"/>
      </w:divBdr>
    </w:div>
    <w:div w:id="837576182">
      <w:bodyDiv w:val="1"/>
      <w:marLeft w:val="0"/>
      <w:marRight w:val="0"/>
      <w:marTop w:val="0"/>
      <w:marBottom w:val="0"/>
      <w:divBdr>
        <w:top w:val="none" w:sz="0" w:space="0" w:color="auto"/>
        <w:left w:val="none" w:sz="0" w:space="0" w:color="auto"/>
        <w:bottom w:val="none" w:sz="0" w:space="0" w:color="auto"/>
        <w:right w:val="none" w:sz="0" w:space="0" w:color="auto"/>
      </w:divBdr>
    </w:div>
    <w:div w:id="946742517">
      <w:bodyDiv w:val="1"/>
      <w:marLeft w:val="0"/>
      <w:marRight w:val="0"/>
      <w:marTop w:val="0"/>
      <w:marBottom w:val="0"/>
      <w:divBdr>
        <w:top w:val="none" w:sz="0" w:space="0" w:color="auto"/>
        <w:left w:val="none" w:sz="0" w:space="0" w:color="auto"/>
        <w:bottom w:val="none" w:sz="0" w:space="0" w:color="auto"/>
        <w:right w:val="none" w:sz="0" w:space="0" w:color="auto"/>
      </w:divBdr>
    </w:div>
    <w:div w:id="989678713">
      <w:bodyDiv w:val="1"/>
      <w:marLeft w:val="0"/>
      <w:marRight w:val="0"/>
      <w:marTop w:val="0"/>
      <w:marBottom w:val="0"/>
      <w:divBdr>
        <w:top w:val="none" w:sz="0" w:space="0" w:color="auto"/>
        <w:left w:val="none" w:sz="0" w:space="0" w:color="auto"/>
        <w:bottom w:val="none" w:sz="0" w:space="0" w:color="auto"/>
        <w:right w:val="none" w:sz="0" w:space="0" w:color="auto"/>
      </w:divBdr>
      <w:divsChild>
        <w:div w:id="909731290">
          <w:marLeft w:val="0"/>
          <w:marRight w:val="0"/>
          <w:marTop w:val="0"/>
          <w:marBottom w:val="0"/>
          <w:divBdr>
            <w:top w:val="none" w:sz="0" w:space="0" w:color="auto"/>
            <w:left w:val="none" w:sz="0" w:space="0" w:color="auto"/>
            <w:bottom w:val="none" w:sz="0" w:space="0" w:color="auto"/>
            <w:right w:val="none" w:sz="0" w:space="0" w:color="auto"/>
          </w:divBdr>
          <w:divsChild>
            <w:div w:id="1516991140">
              <w:marLeft w:val="0"/>
              <w:marRight w:val="0"/>
              <w:marTop w:val="0"/>
              <w:marBottom w:val="0"/>
              <w:divBdr>
                <w:top w:val="none" w:sz="0" w:space="0" w:color="auto"/>
                <w:left w:val="none" w:sz="0" w:space="0" w:color="auto"/>
                <w:bottom w:val="none" w:sz="0" w:space="0" w:color="auto"/>
                <w:right w:val="none" w:sz="0" w:space="0" w:color="auto"/>
              </w:divBdr>
              <w:divsChild>
                <w:div w:id="1987397666">
                  <w:marLeft w:val="0"/>
                  <w:marRight w:val="0"/>
                  <w:marTop w:val="0"/>
                  <w:marBottom w:val="0"/>
                  <w:divBdr>
                    <w:top w:val="none" w:sz="0" w:space="0" w:color="auto"/>
                    <w:left w:val="none" w:sz="0" w:space="0" w:color="auto"/>
                    <w:bottom w:val="none" w:sz="0" w:space="0" w:color="auto"/>
                    <w:right w:val="none" w:sz="0" w:space="0" w:color="auto"/>
                  </w:divBdr>
                  <w:divsChild>
                    <w:div w:id="18910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7931">
          <w:marLeft w:val="0"/>
          <w:marRight w:val="0"/>
          <w:marTop w:val="0"/>
          <w:marBottom w:val="0"/>
          <w:divBdr>
            <w:top w:val="none" w:sz="0" w:space="0" w:color="auto"/>
            <w:left w:val="none" w:sz="0" w:space="0" w:color="auto"/>
            <w:bottom w:val="none" w:sz="0" w:space="0" w:color="auto"/>
            <w:right w:val="none" w:sz="0" w:space="0" w:color="auto"/>
          </w:divBdr>
          <w:divsChild>
            <w:div w:id="1931965051">
              <w:marLeft w:val="0"/>
              <w:marRight w:val="0"/>
              <w:marTop w:val="0"/>
              <w:marBottom w:val="0"/>
              <w:divBdr>
                <w:top w:val="none" w:sz="0" w:space="0" w:color="auto"/>
                <w:left w:val="none" w:sz="0" w:space="0" w:color="auto"/>
                <w:bottom w:val="none" w:sz="0" w:space="0" w:color="auto"/>
                <w:right w:val="none" w:sz="0" w:space="0" w:color="auto"/>
              </w:divBdr>
              <w:divsChild>
                <w:div w:id="901328775">
                  <w:marLeft w:val="0"/>
                  <w:marRight w:val="0"/>
                  <w:marTop w:val="0"/>
                  <w:marBottom w:val="0"/>
                  <w:divBdr>
                    <w:top w:val="none" w:sz="0" w:space="0" w:color="auto"/>
                    <w:left w:val="none" w:sz="0" w:space="0" w:color="auto"/>
                    <w:bottom w:val="none" w:sz="0" w:space="0" w:color="auto"/>
                    <w:right w:val="none" w:sz="0" w:space="0" w:color="auto"/>
                  </w:divBdr>
                  <w:divsChild>
                    <w:div w:id="21219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19770">
      <w:bodyDiv w:val="1"/>
      <w:marLeft w:val="0"/>
      <w:marRight w:val="0"/>
      <w:marTop w:val="0"/>
      <w:marBottom w:val="0"/>
      <w:divBdr>
        <w:top w:val="none" w:sz="0" w:space="0" w:color="auto"/>
        <w:left w:val="none" w:sz="0" w:space="0" w:color="auto"/>
        <w:bottom w:val="none" w:sz="0" w:space="0" w:color="auto"/>
        <w:right w:val="none" w:sz="0" w:space="0" w:color="auto"/>
      </w:divBdr>
    </w:div>
    <w:div w:id="1027952126">
      <w:bodyDiv w:val="1"/>
      <w:marLeft w:val="0"/>
      <w:marRight w:val="0"/>
      <w:marTop w:val="0"/>
      <w:marBottom w:val="0"/>
      <w:divBdr>
        <w:top w:val="none" w:sz="0" w:space="0" w:color="auto"/>
        <w:left w:val="none" w:sz="0" w:space="0" w:color="auto"/>
        <w:bottom w:val="none" w:sz="0" w:space="0" w:color="auto"/>
        <w:right w:val="none" w:sz="0" w:space="0" w:color="auto"/>
      </w:divBdr>
    </w:div>
    <w:div w:id="1053381634">
      <w:bodyDiv w:val="1"/>
      <w:marLeft w:val="0"/>
      <w:marRight w:val="0"/>
      <w:marTop w:val="0"/>
      <w:marBottom w:val="0"/>
      <w:divBdr>
        <w:top w:val="none" w:sz="0" w:space="0" w:color="auto"/>
        <w:left w:val="none" w:sz="0" w:space="0" w:color="auto"/>
        <w:bottom w:val="none" w:sz="0" w:space="0" w:color="auto"/>
        <w:right w:val="none" w:sz="0" w:space="0" w:color="auto"/>
      </w:divBdr>
    </w:div>
    <w:div w:id="1071080866">
      <w:bodyDiv w:val="1"/>
      <w:marLeft w:val="0"/>
      <w:marRight w:val="0"/>
      <w:marTop w:val="0"/>
      <w:marBottom w:val="0"/>
      <w:divBdr>
        <w:top w:val="none" w:sz="0" w:space="0" w:color="auto"/>
        <w:left w:val="none" w:sz="0" w:space="0" w:color="auto"/>
        <w:bottom w:val="none" w:sz="0" w:space="0" w:color="auto"/>
        <w:right w:val="none" w:sz="0" w:space="0" w:color="auto"/>
      </w:divBdr>
      <w:divsChild>
        <w:div w:id="310600968">
          <w:marLeft w:val="0"/>
          <w:marRight w:val="0"/>
          <w:marTop w:val="0"/>
          <w:marBottom w:val="0"/>
          <w:divBdr>
            <w:top w:val="none" w:sz="0" w:space="0" w:color="auto"/>
            <w:left w:val="none" w:sz="0" w:space="0" w:color="auto"/>
            <w:bottom w:val="none" w:sz="0" w:space="0" w:color="auto"/>
            <w:right w:val="none" w:sz="0" w:space="0" w:color="auto"/>
          </w:divBdr>
          <w:divsChild>
            <w:div w:id="1129323953">
              <w:marLeft w:val="0"/>
              <w:marRight w:val="0"/>
              <w:marTop w:val="0"/>
              <w:marBottom w:val="0"/>
              <w:divBdr>
                <w:top w:val="none" w:sz="0" w:space="0" w:color="auto"/>
                <w:left w:val="none" w:sz="0" w:space="0" w:color="auto"/>
                <w:bottom w:val="none" w:sz="0" w:space="0" w:color="auto"/>
                <w:right w:val="none" w:sz="0" w:space="0" w:color="auto"/>
              </w:divBdr>
              <w:divsChild>
                <w:div w:id="1112285715">
                  <w:marLeft w:val="0"/>
                  <w:marRight w:val="0"/>
                  <w:marTop w:val="0"/>
                  <w:marBottom w:val="0"/>
                  <w:divBdr>
                    <w:top w:val="none" w:sz="0" w:space="0" w:color="auto"/>
                    <w:left w:val="none" w:sz="0" w:space="0" w:color="auto"/>
                    <w:bottom w:val="none" w:sz="0" w:space="0" w:color="auto"/>
                    <w:right w:val="none" w:sz="0" w:space="0" w:color="auto"/>
                  </w:divBdr>
                  <w:divsChild>
                    <w:div w:id="805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14192">
          <w:marLeft w:val="0"/>
          <w:marRight w:val="0"/>
          <w:marTop w:val="0"/>
          <w:marBottom w:val="0"/>
          <w:divBdr>
            <w:top w:val="none" w:sz="0" w:space="0" w:color="auto"/>
            <w:left w:val="none" w:sz="0" w:space="0" w:color="auto"/>
            <w:bottom w:val="none" w:sz="0" w:space="0" w:color="auto"/>
            <w:right w:val="none" w:sz="0" w:space="0" w:color="auto"/>
          </w:divBdr>
          <w:divsChild>
            <w:div w:id="1795752432">
              <w:marLeft w:val="0"/>
              <w:marRight w:val="0"/>
              <w:marTop w:val="0"/>
              <w:marBottom w:val="0"/>
              <w:divBdr>
                <w:top w:val="none" w:sz="0" w:space="0" w:color="auto"/>
                <w:left w:val="none" w:sz="0" w:space="0" w:color="auto"/>
                <w:bottom w:val="none" w:sz="0" w:space="0" w:color="auto"/>
                <w:right w:val="none" w:sz="0" w:space="0" w:color="auto"/>
              </w:divBdr>
              <w:divsChild>
                <w:div w:id="1855068788">
                  <w:marLeft w:val="0"/>
                  <w:marRight w:val="0"/>
                  <w:marTop w:val="0"/>
                  <w:marBottom w:val="0"/>
                  <w:divBdr>
                    <w:top w:val="none" w:sz="0" w:space="0" w:color="auto"/>
                    <w:left w:val="none" w:sz="0" w:space="0" w:color="auto"/>
                    <w:bottom w:val="none" w:sz="0" w:space="0" w:color="auto"/>
                    <w:right w:val="none" w:sz="0" w:space="0" w:color="auto"/>
                  </w:divBdr>
                  <w:divsChild>
                    <w:div w:id="2126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70992">
      <w:bodyDiv w:val="1"/>
      <w:marLeft w:val="0"/>
      <w:marRight w:val="0"/>
      <w:marTop w:val="0"/>
      <w:marBottom w:val="0"/>
      <w:divBdr>
        <w:top w:val="none" w:sz="0" w:space="0" w:color="auto"/>
        <w:left w:val="none" w:sz="0" w:space="0" w:color="auto"/>
        <w:bottom w:val="none" w:sz="0" w:space="0" w:color="auto"/>
        <w:right w:val="none" w:sz="0" w:space="0" w:color="auto"/>
      </w:divBdr>
    </w:div>
    <w:div w:id="1106386485">
      <w:bodyDiv w:val="1"/>
      <w:marLeft w:val="0"/>
      <w:marRight w:val="0"/>
      <w:marTop w:val="0"/>
      <w:marBottom w:val="0"/>
      <w:divBdr>
        <w:top w:val="none" w:sz="0" w:space="0" w:color="auto"/>
        <w:left w:val="none" w:sz="0" w:space="0" w:color="auto"/>
        <w:bottom w:val="none" w:sz="0" w:space="0" w:color="auto"/>
        <w:right w:val="none" w:sz="0" w:space="0" w:color="auto"/>
      </w:divBdr>
    </w:div>
    <w:div w:id="1116020857">
      <w:bodyDiv w:val="1"/>
      <w:marLeft w:val="0"/>
      <w:marRight w:val="0"/>
      <w:marTop w:val="0"/>
      <w:marBottom w:val="0"/>
      <w:divBdr>
        <w:top w:val="none" w:sz="0" w:space="0" w:color="auto"/>
        <w:left w:val="none" w:sz="0" w:space="0" w:color="auto"/>
        <w:bottom w:val="none" w:sz="0" w:space="0" w:color="auto"/>
        <w:right w:val="none" w:sz="0" w:space="0" w:color="auto"/>
      </w:divBdr>
    </w:div>
    <w:div w:id="1261334506">
      <w:bodyDiv w:val="1"/>
      <w:marLeft w:val="0"/>
      <w:marRight w:val="0"/>
      <w:marTop w:val="0"/>
      <w:marBottom w:val="0"/>
      <w:divBdr>
        <w:top w:val="none" w:sz="0" w:space="0" w:color="auto"/>
        <w:left w:val="none" w:sz="0" w:space="0" w:color="auto"/>
        <w:bottom w:val="none" w:sz="0" w:space="0" w:color="auto"/>
        <w:right w:val="none" w:sz="0" w:space="0" w:color="auto"/>
      </w:divBdr>
      <w:divsChild>
        <w:div w:id="1167786832">
          <w:marLeft w:val="0"/>
          <w:marRight w:val="0"/>
          <w:marTop w:val="0"/>
          <w:marBottom w:val="0"/>
          <w:divBdr>
            <w:top w:val="none" w:sz="0" w:space="0" w:color="auto"/>
            <w:left w:val="none" w:sz="0" w:space="0" w:color="auto"/>
            <w:bottom w:val="none" w:sz="0" w:space="0" w:color="auto"/>
            <w:right w:val="none" w:sz="0" w:space="0" w:color="auto"/>
          </w:divBdr>
          <w:divsChild>
            <w:div w:id="1312903979">
              <w:marLeft w:val="0"/>
              <w:marRight w:val="0"/>
              <w:marTop w:val="0"/>
              <w:marBottom w:val="0"/>
              <w:divBdr>
                <w:top w:val="none" w:sz="0" w:space="0" w:color="auto"/>
                <w:left w:val="none" w:sz="0" w:space="0" w:color="auto"/>
                <w:bottom w:val="none" w:sz="0" w:space="0" w:color="auto"/>
                <w:right w:val="none" w:sz="0" w:space="0" w:color="auto"/>
              </w:divBdr>
              <w:divsChild>
                <w:div w:id="2142066843">
                  <w:marLeft w:val="0"/>
                  <w:marRight w:val="0"/>
                  <w:marTop w:val="0"/>
                  <w:marBottom w:val="0"/>
                  <w:divBdr>
                    <w:top w:val="none" w:sz="0" w:space="0" w:color="auto"/>
                    <w:left w:val="none" w:sz="0" w:space="0" w:color="auto"/>
                    <w:bottom w:val="none" w:sz="0" w:space="0" w:color="auto"/>
                    <w:right w:val="none" w:sz="0" w:space="0" w:color="auto"/>
                  </w:divBdr>
                  <w:divsChild>
                    <w:div w:id="949118876">
                      <w:marLeft w:val="0"/>
                      <w:marRight w:val="0"/>
                      <w:marTop w:val="0"/>
                      <w:marBottom w:val="0"/>
                      <w:divBdr>
                        <w:top w:val="none" w:sz="0" w:space="0" w:color="auto"/>
                        <w:left w:val="none" w:sz="0" w:space="0" w:color="auto"/>
                        <w:bottom w:val="none" w:sz="0" w:space="0" w:color="auto"/>
                        <w:right w:val="none" w:sz="0" w:space="0" w:color="auto"/>
                      </w:divBdr>
                      <w:divsChild>
                        <w:div w:id="13938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389910">
      <w:bodyDiv w:val="1"/>
      <w:marLeft w:val="0"/>
      <w:marRight w:val="0"/>
      <w:marTop w:val="0"/>
      <w:marBottom w:val="0"/>
      <w:divBdr>
        <w:top w:val="none" w:sz="0" w:space="0" w:color="auto"/>
        <w:left w:val="none" w:sz="0" w:space="0" w:color="auto"/>
        <w:bottom w:val="none" w:sz="0" w:space="0" w:color="auto"/>
        <w:right w:val="none" w:sz="0" w:space="0" w:color="auto"/>
      </w:divBdr>
    </w:div>
    <w:div w:id="1466510955">
      <w:bodyDiv w:val="1"/>
      <w:marLeft w:val="0"/>
      <w:marRight w:val="0"/>
      <w:marTop w:val="0"/>
      <w:marBottom w:val="0"/>
      <w:divBdr>
        <w:top w:val="none" w:sz="0" w:space="0" w:color="auto"/>
        <w:left w:val="none" w:sz="0" w:space="0" w:color="auto"/>
        <w:bottom w:val="none" w:sz="0" w:space="0" w:color="auto"/>
        <w:right w:val="none" w:sz="0" w:space="0" w:color="auto"/>
      </w:divBdr>
    </w:div>
    <w:div w:id="1552764300">
      <w:bodyDiv w:val="1"/>
      <w:marLeft w:val="0"/>
      <w:marRight w:val="0"/>
      <w:marTop w:val="0"/>
      <w:marBottom w:val="0"/>
      <w:divBdr>
        <w:top w:val="none" w:sz="0" w:space="0" w:color="auto"/>
        <w:left w:val="none" w:sz="0" w:space="0" w:color="auto"/>
        <w:bottom w:val="none" w:sz="0" w:space="0" w:color="auto"/>
        <w:right w:val="none" w:sz="0" w:space="0" w:color="auto"/>
      </w:divBdr>
    </w:div>
    <w:div w:id="1609700016">
      <w:bodyDiv w:val="1"/>
      <w:marLeft w:val="0"/>
      <w:marRight w:val="0"/>
      <w:marTop w:val="0"/>
      <w:marBottom w:val="0"/>
      <w:divBdr>
        <w:top w:val="none" w:sz="0" w:space="0" w:color="auto"/>
        <w:left w:val="none" w:sz="0" w:space="0" w:color="auto"/>
        <w:bottom w:val="none" w:sz="0" w:space="0" w:color="auto"/>
        <w:right w:val="none" w:sz="0" w:space="0" w:color="auto"/>
      </w:divBdr>
    </w:div>
    <w:div w:id="1639917349">
      <w:bodyDiv w:val="1"/>
      <w:marLeft w:val="0"/>
      <w:marRight w:val="0"/>
      <w:marTop w:val="0"/>
      <w:marBottom w:val="0"/>
      <w:divBdr>
        <w:top w:val="none" w:sz="0" w:space="0" w:color="auto"/>
        <w:left w:val="none" w:sz="0" w:space="0" w:color="auto"/>
        <w:bottom w:val="none" w:sz="0" w:space="0" w:color="auto"/>
        <w:right w:val="none" w:sz="0" w:space="0" w:color="auto"/>
      </w:divBdr>
      <w:divsChild>
        <w:div w:id="548961393">
          <w:marLeft w:val="0"/>
          <w:marRight w:val="0"/>
          <w:marTop w:val="0"/>
          <w:marBottom w:val="0"/>
          <w:divBdr>
            <w:top w:val="none" w:sz="0" w:space="0" w:color="auto"/>
            <w:left w:val="none" w:sz="0" w:space="0" w:color="auto"/>
            <w:bottom w:val="none" w:sz="0" w:space="0" w:color="auto"/>
            <w:right w:val="none" w:sz="0" w:space="0" w:color="auto"/>
          </w:divBdr>
          <w:divsChild>
            <w:div w:id="1286428846">
              <w:marLeft w:val="0"/>
              <w:marRight w:val="0"/>
              <w:marTop w:val="75"/>
              <w:marBottom w:val="0"/>
              <w:divBdr>
                <w:top w:val="none" w:sz="0" w:space="0" w:color="auto"/>
                <w:left w:val="none" w:sz="0" w:space="0" w:color="auto"/>
                <w:bottom w:val="none" w:sz="0" w:space="0" w:color="auto"/>
                <w:right w:val="none" w:sz="0" w:space="0" w:color="auto"/>
              </w:divBdr>
              <w:divsChild>
                <w:div w:id="1116824808">
                  <w:marLeft w:val="0"/>
                  <w:marRight w:val="0"/>
                  <w:marTop w:val="0"/>
                  <w:marBottom w:val="0"/>
                  <w:divBdr>
                    <w:top w:val="none" w:sz="0" w:space="0" w:color="auto"/>
                    <w:left w:val="none" w:sz="0" w:space="0" w:color="auto"/>
                    <w:bottom w:val="none" w:sz="0" w:space="0" w:color="auto"/>
                    <w:right w:val="none" w:sz="0" w:space="0" w:color="auto"/>
                  </w:divBdr>
                  <w:divsChild>
                    <w:div w:id="15674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4686">
          <w:marLeft w:val="0"/>
          <w:marRight w:val="0"/>
          <w:marTop w:val="0"/>
          <w:marBottom w:val="0"/>
          <w:divBdr>
            <w:top w:val="none" w:sz="0" w:space="0" w:color="auto"/>
            <w:left w:val="none" w:sz="0" w:space="0" w:color="auto"/>
            <w:bottom w:val="none" w:sz="0" w:space="0" w:color="auto"/>
            <w:right w:val="none" w:sz="0" w:space="0" w:color="auto"/>
          </w:divBdr>
        </w:div>
      </w:divsChild>
    </w:div>
    <w:div w:id="1657496594">
      <w:bodyDiv w:val="1"/>
      <w:marLeft w:val="0"/>
      <w:marRight w:val="0"/>
      <w:marTop w:val="0"/>
      <w:marBottom w:val="0"/>
      <w:divBdr>
        <w:top w:val="none" w:sz="0" w:space="0" w:color="auto"/>
        <w:left w:val="none" w:sz="0" w:space="0" w:color="auto"/>
        <w:bottom w:val="none" w:sz="0" w:space="0" w:color="auto"/>
        <w:right w:val="none" w:sz="0" w:space="0" w:color="auto"/>
      </w:divBdr>
    </w:div>
    <w:div w:id="1681420817">
      <w:bodyDiv w:val="1"/>
      <w:marLeft w:val="0"/>
      <w:marRight w:val="0"/>
      <w:marTop w:val="0"/>
      <w:marBottom w:val="0"/>
      <w:divBdr>
        <w:top w:val="none" w:sz="0" w:space="0" w:color="auto"/>
        <w:left w:val="none" w:sz="0" w:space="0" w:color="auto"/>
        <w:bottom w:val="none" w:sz="0" w:space="0" w:color="auto"/>
        <w:right w:val="none" w:sz="0" w:space="0" w:color="auto"/>
      </w:divBdr>
    </w:div>
    <w:div w:id="1730496349">
      <w:bodyDiv w:val="1"/>
      <w:marLeft w:val="0"/>
      <w:marRight w:val="0"/>
      <w:marTop w:val="0"/>
      <w:marBottom w:val="0"/>
      <w:divBdr>
        <w:top w:val="none" w:sz="0" w:space="0" w:color="auto"/>
        <w:left w:val="none" w:sz="0" w:space="0" w:color="auto"/>
        <w:bottom w:val="none" w:sz="0" w:space="0" w:color="auto"/>
        <w:right w:val="none" w:sz="0" w:space="0" w:color="auto"/>
      </w:divBdr>
    </w:div>
    <w:div w:id="1757286968">
      <w:bodyDiv w:val="1"/>
      <w:marLeft w:val="0"/>
      <w:marRight w:val="0"/>
      <w:marTop w:val="0"/>
      <w:marBottom w:val="0"/>
      <w:divBdr>
        <w:top w:val="none" w:sz="0" w:space="0" w:color="auto"/>
        <w:left w:val="none" w:sz="0" w:space="0" w:color="auto"/>
        <w:bottom w:val="none" w:sz="0" w:space="0" w:color="auto"/>
        <w:right w:val="none" w:sz="0" w:space="0" w:color="auto"/>
      </w:divBdr>
    </w:div>
    <w:div w:id="1766531203">
      <w:bodyDiv w:val="1"/>
      <w:marLeft w:val="0"/>
      <w:marRight w:val="0"/>
      <w:marTop w:val="0"/>
      <w:marBottom w:val="0"/>
      <w:divBdr>
        <w:top w:val="none" w:sz="0" w:space="0" w:color="auto"/>
        <w:left w:val="none" w:sz="0" w:space="0" w:color="auto"/>
        <w:bottom w:val="none" w:sz="0" w:space="0" w:color="auto"/>
        <w:right w:val="none" w:sz="0" w:space="0" w:color="auto"/>
      </w:divBdr>
    </w:div>
    <w:div w:id="1781800917">
      <w:bodyDiv w:val="1"/>
      <w:marLeft w:val="0"/>
      <w:marRight w:val="0"/>
      <w:marTop w:val="0"/>
      <w:marBottom w:val="0"/>
      <w:divBdr>
        <w:top w:val="none" w:sz="0" w:space="0" w:color="auto"/>
        <w:left w:val="none" w:sz="0" w:space="0" w:color="auto"/>
        <w:bottom w:val="none" w:sz="0" w:space="0" w:color="auto"/>
        <w:right w:val="none" w:sz="0" w:space="0" w:color="auto"/>
      </w:divBdr>
    </w:div>
    <w:div w:id="1816488105">
      <w:bodyDiv w:val="1"/>
      <w:marLeft w:val="0"/>
      <w:marRight w:val="0"/>
      <w:marTop w:val="0"/>
      <w:marBottom w:val="0"/>
      <w:divBdr>
        <w:top w:val="none" w:sz="0" w:space="0" w:color="auto"/>
        <w:left w:val="none" w:sz="0" w:space="0" w:color="auto"/>
        <w:bottom w:val="none" w:sz="0" w:space="0" w:color="auto"/>
        <w:right w:val="none" w:sz="0" w:space="0" w:color="auto"/>
      </w:divBdr>
    </w:div>
    <w:div w:id="1819876985">
      <w:bodyDiv w:val="1"/>
      <w:marLeft w:val="0"/>
      <w:marRight w:val="0"/>
      <w:marTop w:val="0"/>
      <w:marBottom w:val="0"/>
      <w:divBdr>
        <w:top w:val="none" w:sz="0" w:space="0" w:color="auto"/>
        <w:left w:val="none" w:sz="0" w:space="0" w:color="auto"/>
        <w:bottom w:val="none" w:sz="0" w:space="0" w:color="auto"/>
        <w:right w:val="none" w:sz="0" w:space="0" w:color="auto"/>
      </w:divBdr>
      <w:divsChild>
        <w:div w:id="1828090308">
          <w:marLeft w:val="0"/>
          <w:marRight w:val="0"/>
          <w:marTop w:val="0"/>
          <w:marBottom w:val="0"/>
          <w:divBdr>
            <w:top w:val="none" w:sz="0" w:space="0" w:color="auto"/>
            <w:left w:val="none" w:sz="0" w:space="0" w:color="auto"/>
            <w:bottom w:val="none" w:sz="0" w:space="0" w:color="auto"/>
            <w:right w:val="none" w:sz="0" w:space="0" w:color="auto"/>
          </w:divBdr>
          <w:divsChild>
            <w:div w:id="741945490">
              <w:marLeft w:val="0"/>
              <w:marRight w:val="0"/>
              <w:marTop w:val="0"/>
              <w:marBottom w:val="0"/>
              <w:divBdr>
                <w:top w:val="none" w:sz="0" w:space="0" w:color="auto"/>
                <w:left w:val="none" w:sz="0" w:space="0" w:color="auto"/>
                <w:bottom w:val="none" w:sz="0" w:space="0" w:color="auto"/>
                <w:right w:val="none" w:sz="0" w:space="0" w:color="auto"/>
              </w:divBdr>
              <w:divsChild>
                <w:div w:id="502011993">
                  <w:marLeft w:val="0"/>
                  <w:marRight w:val="0"/>
                  <w:marTop w:val="0"/>
                  <w:marBottom w:val="0"/>
                  <w:divBdr>
                    <w:top w:val="none" w:sz="0" w:space="0" w:color="auto"/>
                    <w:left w:val="none" w:sz="0" w:space="0" w:color="auto"/>
                    <w:bottom w:val="none" w:sz="0" w:space="0" w:color="auto"/>
                    <w:right w:val="none" w:sz="0" w:space="0" w:color="auto"/>
                  </w:divBdr>
                  <w:divsChild>
                    <w:div w:id="63552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68652">
          <w:marLeft w:val="0"/>
          <w:marRight w:val="0"/>
          <w:marTop w:val="0"/>
          <w:marBottom w:val="0"/>
          <w:divBdr>
            <w:top w:val="none" w:sz="0" w:space="0" w:color="auto"/>
            <w:left w:val="none" w:sz="0" w:space="0" w:color="auto"/>
            <w:bottom w:val="none" w:sz="0" w:space="0" w:color="auto"/>
            <w:right w:val="none" w:sz="0" w:space="0" w:color="auto"/>
          </w:divBdr>
          <w:divsChild>
            <w:div w:id="1750694493">
              <w:marLeft w:val="0"/>
              <w:marRight w:val="0"/>
              <w:marTop w:val="0"/>
              <w:marBottom w:val="0"/>
              <w:divBdr>
                <w:top w:val="none" w:sz="0" w:space="0" w:color="auto"/>
                <w:left w:val="none" w:sz="0" w:space="0" w:color="auto"/>
                <w:bottom w:val="none" w:sz="0" w:space="0" w:color="auto"/>
                <w:right w:val="none" w:sz="0" w:space="0" w:color="auto"/>
              </w:divBdr>
              <w:divsChild>
                <w:div w:id="1822119251">
                  <w:marLeft w:val="0"/>
                  <w:marRight w:val="0"/>
                  <w:marTop w:val="0"/>
                  <w:marBottom w:val="0"/>
                  <w:divBdr>
                    <w:top w:val="none" w:sz="0" w:space="0" w:color="auto"/>
                    <w:left w:val="none" w:sz="0" w:space="0" w:color="auto"/>
                    <w:bottom w:val="none" w:sz="0" w:space="0" w:color="auto"/>
                    <w:right w:val="none" w:sz="0" w:space="0" w:color="auto"/>
                  </w:divBdr>
                  <w:divsChild>
                    <w:div w:id="4954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262085">
      <w:bodyDiv w:val="1"/>
      <w:marLeft w:val="0"/>
      <w:marRight w:val="0"/>
      <w:marTop w:val="0"/>
      <w:marBottom w:val="0"/>
      <w:divBdr>
        <w:top w:val="none" w:sz="0" w:space="0" w:color="auto"/>
        <w:left w:val="none" w:sz="0" w:space="0" w:color="auto"/>
        <w:bottom w:val="none" w:sz="0" w:space="0" w:color="auto"/>
        <w:right w:val="none" w:sz="0" w:space="0" w:color="auto"/>
      </w:divBdr>
    </w:div>
    <w:div w:id="2141651556">
      <w:bodyDiv w:val="1"/>
      <w:marLeft w:val="0"/>
      <w:marRight w:val="0"/>
      <w:marTop w:val="0"/>
      <w:marBottom w:val="0"/>
      <w:divBdr>
        <w:top w:val="none" w:sz="0" w:space="0" w:color="auto"/>
        <w:left w:val="none" w:sz="0" w:space="0" w:color="auto"/>
        <w:bottom w:val="none" w:sz="0" w:space="0" w:color="auto"/>
        <w:right w:val="none" w:sz="0" w:space="0" w:color="auto"/>
      </w:divBdr>
    </w:div>
    <w:div w:id="2144883388">
      <w:bodyDiv w:val="1"/>
      <w:marLeft w:val="0"/>
      <w:marRight w:val="0"/>
      <w:marTop w:val="0"/>
      <w:marBottom w:val="0"/>
      <w:divBdr>
        <w:top w:val="none" w:sz="0" w:space="0" w:color="auto"/>
        <w:left w:val="none" w:sz="0" w:space="0" w:color="auto"/>
        <w:bottom w:val="none" w:sz="0" w:space="0" w:color="auto"/>
        <w:right w:val="none" w:sz="0" w:space="0" w:color="auto"/>
      </w:divBdr>
    </w:div>
    <w:div w:id="2146582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files.grouplens.org/datasets/movielens/ml-latest-small.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akhan-17/Big-Data-Projec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Ric10</b:Tag>
    <b:SourceType>JournalArticle</b:SourceType>
    <b:Guid>{7E93DB34-2CD4-B840-9BA5-6AA8D5A437D0}</b:Guid>
    <b:Author>
      <b:Author>
        <b:NameList>
          <b:Person>
            <b:Last>Ricci</b:Last>
            <b:First>Francesco</b:First>
          </b:Person>
          <b:Person>
            <b:Last>Rokach</b:Last>
            <b:First>Lior</b:First>
          </b:Person>
          <b:Person>
            <b:Last>Shapira</b:Last>
            <b:First>Bracha</b:First>
          </b:Person>
          <b:Person>
            <b:Last>Kantor</b:Last>
            <b:First>Paul B.</b:First>
          </b:Person>
        </b:NameList>
      </b:Author>
    </b:Author>
    <b:Title>Recommender Systems Handbook</b:Title>
    <b:JournalName>Springer</b:JournalName>
    <b:Year>2011</b:Year>
    <b:Pages>1-35</b:Pages>
    <b:RefOrder>1</b:RefOrder>
  </b:Source>
  <b:Source>
    <b:Tag>Sol</b:Tag>
    <b:SourceType>JournalArticle</b:SourceType>
    <b:Guid>{A5B10B12-614C-C44C-9945-206EF9D50C1D}</b:Guid>
    <b:Title>Solving the cold-start problem in recommender systems with social tags</b:Title>
    <b:Author>
      <b:Author>
        <b:NameList>
          <b:Person>
            <b:Last>Zhang</b:Last>
            <b:First>Zi-Ke</b:First>
          </b:Person>
          <b:Person>
            <b:Last>Liu</b:Last>
            <b:First>Chuang</b:First>
          </b:Person>
          <b:Person>
            <b:Last>Zhang</b:Last>
            <b:First>Yi-Cheng</b:First>
          </b:Person>
          <b:Person>
            <b:Last>Zhou</b:Last>
            <b:First>Tao </b:First>
          </b:Person>
        </b:NameList>
      </b:Author>
    </b:Author>
    <b:JournalName>EPL (Europhysics Letters)</b:JournalName>
    <b:Year>2007</b:Year>
    <b:Pages>p1 to p5</b:Pages>
    <b:RefOrder>2</b:RefOrder>
  </b:Source>
  <b:Source>
    <b:Tag>LeH16</b:Tag>
    <b:SourceType>JournalArticle</b:SourceType>
    <b:Guid>{B90603AF-83A4-4044-8E6C-15D64E999FDF}</b:Guid>
    <b:Author>
      <b:Author>
        <b:NameList>
          <b:Person>
            <b:Last>Hoang Son</b:Last>
            <b:First>Le</b:First>
          </b:Person>
        </b:NameList>
      </b:Author>
    </b:Author>
    <b:Title>Dealing with the new user cold-start problem in recommender systems: A comparative review</b:Title>
    <b:JournalName>Information systems (Oxford)</b:JournalName>
    <b:Year>2016</b:Year>
    <b:Pages>88-102</b:Pages>
    <b:RefOrder>3</b:RefOrder>
  </b:Source>
  <b:Source>
    <b:Tag>Dav20</b:Tag>
    <b:SourceType>JournalArticle</b:SourceType>
    <b:Guid>{774B20E2-F9E5-1448-95F7-430ED58BAC4E}</b:Guid>
    <b:Author>
      <b:Author>
        <b:NameList>
          <b:Person>
            <b:Last>Cortes</b:Last>
            <b:First>David</b:First>
          </b:Person>
        </b:NameList>
      </b:Author>
    </b:Author>
    <b:Title>Cold-start recommendations in Collective Matrix Factorization</b:Title>
    <b:JournalName>Cornell University Library, arXiv.org</b:JournalName>
    <b:Year>2020</b:Year>
    <b:RefOrder>4</b:RefOrder>
  </b:Source>
  <b:Source>
    <b:Tag>Rec</b:Tag>
    <b:SourceType>JournalArticle</b:SourceType>
    <b:Guid>{129AAF2A-5889-FC4D-A22A-76277C831632}</b:Guid>
    <b:Title>Recommendation using a clustering algorithm based on a hybrid features selection method</b:Title>
    <b:Author>
      <b:Author>
        <b:NameList>
          <b:Person>
            <b:Last>Ferdaous</b:Last>
            <b:First>Hdioud</b:First>
          </b:Person>
          <b:Person>
            <b:Last>Bouchra</b:Last>
            <b:First>Frikh</b:First>
          </b:Person>
          <b:Person>
            <b:Last>Imad-eddine</b:Last>
            <b:First>Ouhbi</b:First>
            <b:Middle>Brahim: Mountasser</b:Middle>
          </b:Person>
          <b:Person>
            <b:Last>Asmaa</b:Last>
            <b:First>Benghabrit</b:First>
          </b:Person>
        </b:NameList>
      </b:Author>
    </b:Author>
    <b:JournalName>Springer</b:JournalName>
    <b:Year>2017</b:Year>
    <b:Pages>183–186</b:Pages>
    <b:RefOrder>5</b:RefOrder>
  </b:Source>
  <b:Source>
    <b:Tag>Jia17</b:Tag>
    <b:SourceType>JournalArticle</b:SourceType>
    <b:Guid>{7431A512-D766-0648-A8F9-4990DCCA6790}</b:Guid>
    <b:Author>
      <b:Author>
        <b:NameList>
          <b:Person>
            <b:Last>Wei</b:Last>
            <b:First>Jian</b:First>
          </b:Person>
          <b:Person>
            <b:Last>He</b:Last>
            <b:First>Jianhua</b:First>
          </b:Person>
          <b:Person>
            <b:Last>Chen</b:Last>
            <b:First>Kai</b:First>
          </b:Person>
          <b:Person>
            <b:Last>Zhou</b:Last>
            <b:First>Yi</b:First>
          </b:Person>
          <b:Person>
            <b:Last>Tang</b:Last>
            <b:First>Zuoyin</b:First>
          </b:Person>
        </b:NameList>
      </b:Author>
    </b:Author>
    <b:Title>Collaborative filtering and deep learning based recommendation system for cold start items</b:Title>
    <b:JournalName>Expert Systems with Applications - Volume 69</b:JournalName>
    <b:Year>2017</b:Year>
    <b:Pages>29-39</b:Pages>
    <b:RefOrder>7</b:RefOrder>
  </b:Source>
  <b:Source>
    <b:Tag>Hyb</b:Tag>
    <b:SourceType>JournalArticle</b:SourceType>
    <b:Guid>{DD3234E1-C2E3-E741-B704-7BF235436FC5}</b:Guid>
    <b:Title>Hybrid recommendation system to solve cold start problem</b:Title>
    <b:Author>
      <b:Author>
        <b:NameList>
          <b:Person>
            <b:Last>Rahman</b:Last>
            <b:First>Md</b:First>
            <b:Middle>Mijanur</b:Middle>
          </b:Person>
          <b:Person>
            <b:Last>Shama</b:Last>
            <b:First>Ismat</b:First>
            <b:Middle>Ara</b:Middle>
          </b:Person>
          <b:Person>
            <b:Last>Rahman</b:Last>
            <b:First>Md</b:First>
            <b:Middle>Siamur</b:Middle>
          </b:Person>
          <b:Person>
            <b:Last>Nabil</b:Last>
            <b:First>Md</b:First>
            <b:Middle>Rahmatullah</b:Middle>
          </b:Person>
        </b:NameList>
      </b:Author>
    </b:Author>
    <b:JournalName>Journal of Theoretical and Applied Information Technology</b:JournalName>
    <b:Year>2022</b:Year>
    <b:Pages>3562-3570</b:Pages>
    <b:RefOrder>6</b:RefOrder>
  </b:Source>
</b:Sources>
</file>

<file path=customXml/itemProps1.xml><?xml version="1.0" encoding="utf-8"?>
<ds:datastoreItem xmlns:ds="http://schemas.openxmlformats.org/officeDocument/2006/customXml" ds:itemID="{14E733B4-6081-2B48-AB8B-729554846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359</TotalTime>
  <Pages>30</Pages>
  <Words>6872</Words>
  <Characters>39175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45956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Md Shamsul Arif Khan</cp:lastModifiedBy>
  <cp:revision>131</cp:revision>
  <cp:lastPrinted>2016-05-18T13:48:00Z</cp:lastPrinted>
  <dcterms:created xsi:type="dcterms:W3CDTF">2021-07-20T21:05:00Z</dcterms:created>
  <dcterms:modified xsi:type="dcterms:W3CDTF">2023-11-30T21:36:00Z</dcterms:modified>
</cp:coreProperties>
</file>